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A1FF" w14:textId="5569D3DA" w:rsidR="00CB4221" w:rsidRDefault="00CB4221" w:rsidP="00560100">
      <w:pPr>
        <w:pStyle w:val="RIACParagraph"/>
      </w:pPr>
    </w:p>
    <w:p w14:paraId="61EA9111" w14:textId="1DB9289D" w:rsidR="00CB4221" w:rsidRDefault="00CB4221" w:rsidP="00CB4221">
      <w:pPr>
        <w:pStyle w:val="RIACAdvisoryTitle"/>
      </w:pPr>
      <w:r>
        <w:t xml:space="preserve">Ask every client, every time: </w:t>
      </w:r>
      <w:r w:rsidRPr="00CB4221">
        <w:rPr>
          <w:i/>
          <w:iCs/>
        </w:rPr>
        <w:t>“Were you born in the United States?</w:t>
      </w:r>
      <w:r>
        <w:t>”</w:t>
      </w:r>
    </w:p>
    <w:p w14:paraId="3D6113EF" w14:textId="41FD3658" w:rsidR="00CB4221" w:rsidRDefault="00CB4221" w:rsidP="00560100">
      <w:pPr>
        <w:pStyle w:val="RIACParagraph"/>
      </w:pPr>
    </w:p>
    <w:p w14:paraId="76FE40A0" w14:textId="558FB729" w:rsidR="00560100" w:rsidRDefault="00CB4221" w:rsidP="00560100">
      <w:pPr>
        <w:pStyle w:val="RIACParagraph"/>
      </w:pPr>
      <w:r>
        <w:t>RIAC</w:t>
      </w:r>
      <w:r w:rsidR="00560100">
        <w:t xml:space="preserve"> should receive a referral whenever a client's intake sheet lists them as having been born outside the United States. Clients thus fall into one of three categories: </w:t>
      </w:r>
    </w:p>
    <w:p w14:paraId="13023396" w14:textId="7536868B" w:rsidR="00560100" w:rsidRDefault="00560100" w:rsidP="00560100">
      <w:pPr>
        <w:pStyle w:val="RIACParagraph"/>
      </w:pPr>
    </w:p>
    <w:p w14:paraId="5681C5E7" w14:textId="35531781" w:rsidR="00560100" w:rsidRDefault="00560100" w:rsidP="00CB4221">
      <w:pPr>
        <w:pStyle w:val="NumberedParagraph"/>
        <w:numPr>
          <w:ilvl w:val="6"/>
          <w:numId w:val="39"/>
        </w:numPr>
        <w:spacing w:after="120" w:line="264" w:lineRule="auto"/>
        <w:ind w:left="720"/>
      </w:pPr>
      <w:r>
        <w:t xml:space="preserve">They are currently </w:t>
      </w:r>
      <w:proofErr w:type="gramStart"/>
      <w:r>
        <w:t>a non</w:t>
      </w:r>
      <w:proofErr w:type="gramEnd"/>
      <w:r>
        <w:t>-citizen;</w:t>
      </w:r>
    </w:p>
    <w:p w14:paraId="4B92028A" w14:textId="4F166485" w:rsidR="00560100" w:rsidRDefault="00560100" w:rsidP="00CB4221">
      <w:pPr>
        <w:pStyle w:val="NumberedParagraph"/>
        <w:numPr>
          <w:ilvl w:val="6"/>
          <w:numId w:val="39"/>
        </w:numPr>
        <w:spacing w:after="120" w:line="264" w:lineRule="auto"/>
        <w:ind w:left="720"/>
      </w:pPr>
      <w:r>
        <w:t xml:space="preserve">They were born outside the United States, </w:t>
      </w:r>
      <w:r w:rsidRPr="008447F0">
        <w:rPr>
          <w:i/>
        </w:rPr>
        <w:t>but are now a citizen</w:t>
      </w:r>
      <w:r>
        <w:t>, or</w:t>
      </w:r>
    </w:p>
    <w:p w14:paraId="3B7836E2" w14:textId="4FFF58DC" w:rsidR="00560100" w:rsidRDefault="00560100" w:rsidP="00CB4221">
      <w:pPr>
        <w:pStyle w:val="NumberedParagraph"/>
        <w:numPr>
          <w:ilvl w:val="6"/>
          <w:numId w:val="39"/>
        </w:numPr>
        <w:spacing w:after="120" w:line="264" w:lineRule="auto"/>
        <w:ind w:left="720"/>
      </w:pPr>
      <w:r>
        <w:t xml:space="preserve">They were </w:t>
      </w:r>
      <w:proofErr w:type="gramStart"/>
      <w:r>
        <w:t>actually born</w:t>
      </w:r>
      <w:proofErr w:type="gramEnd"/>
      <w:r>
        <w:t xml:space="preserve"> inside the United States (and thus have always been a U.S. citizen) but the wrong box was checked on the form.</w:t>
      </w:r>
    </w:p>
    <w:p w14:paraId="0DDE5246" w14:textId="0AB83C27" w:rsidR="00560100" w:rsidRDefault="00560100" w:rsidP="00560100">
      <w:pPr>
        <w:pStyle w:val="NoSpacing"/>
      </w:pPr>
    </w:p>
    <w:p w14:paraId="2506F690" w14:textId="04DB8123" w:rsidR="00560100" w:rsidRDefault="00560100" w:rsidP="00560100">
      <w:pPr>
        <w:pStyle w:val="RIACParagraph"/>
      </w:pPr>
      <w:r>
        <w:t xml:space="preserve">For most clients, establishing immigration status or U.S. citizenship is easy: the attorney asks where they were born and the client either (1) convincingly confirms a specific location </w:t>
      </w:r>
      <w:r w:rsidRPr="00243838">
        <w:rPr>
          <w:i/>
        </w:rPr>
        <w:t>in the U.S.</w:t>
      </w:r>
      <w:r>
        <w:t xml:space="preserve"> (in which case please simply let the RIAC know and we can close our file), (2) they state an overseas location, or (3) there is some ambiguity/doubt </w:t>
      </w:r>
      <w:r>
        <w:rPr>
          <w:rStyle w:val="FootnoteReference"/>
        </w:rPr>
        <w:footnoteReference w:id="1"/>
      </w:r>
      <w:r>
        <w:t xml:space="preserve"> (in which case, you should seek the documents and information on the following page).</w:t>
      </w:r>
    </w:p>
    <w:p w14:paraId="172DAF75" w14:textId="77777777" w:rsidR="00560100" w:rsidRDefault="00560100" w:rsidP="00560100">
      <w:pPr>
        <w:pStyle w:val="RIACParagraph"/>
      </w:pPr>
    </w:p>
    <w:p w14:paraId="7143365E" w14:textId="77777777" w:rsidR="00560100" w:rsidRPr="001114F8" w:rsidRDefault="00560100" w:rsidP="00560100">
      <w:pPr>
        <w:pStyle w:val="Heading1"/>
      </w:pPr>
      <w:r w:rsidRPr="001114F8">
        <w:t>Getting It Right Is Critical</w:t>
      </w:r>
    </w:p>
    <w:p w14:paraId="4F997549" w14:textId="77777777" w:rsidR="00560100" w:rsidRDefault="00560100" w:rsidP="00560100">
      <w:pPr>
        <w:pStyle w:val="RIACParagraph"/>
      </w:pPr>
      <w:r>
        <w:t xml:space="preserve">The proper categorization of clients is imperative, because </w:t>
      </w:r>
      <w:r w:rsidRPr="00E3389A">
        <w:rPr>
          <w:u w:val="single"/>
        </w:rPr>
        <w:t>the consequences of wrongly assuming a client is a U.S. citizen can be profound</w:t>
      </w:r>
      <w:r>
        <w:t xml:space="preserve"> such as:</w:t>
      </w:r>
    </w:p>
    <w:p w14:paraId="4D355FD0" w14:textId="77777777" w:rsidR="00560100" w:rsidRDefault="00560100" w:rsidP="00560100">
      <w:pPr>
        <w:pStyle w:val="RIACParagraph"/>
      </w:pPr>
    </w:p>
    <w:p w14:paraId="13A996CA" w14:textId="77777777" w:rsidR="00560100" w:rsidRDefault="00560100" w:rsidP="00FB5C44">
      <w:pPr>
        <w:pStyle w:val="Bullet"/>
        <w:numPr>
          <w:ilvl w:val="0"/>
          <w:numId w:val="11"/>
        </w:numPr>
        <w:spacing w:after="120" w:line="264" w:lineRule="auto"/>
      </w:pPr>
      <w:r>
        <w:t>The ineffective assistance of counsel (if counsel fails to make adequate inquiries regarding citizenship status);</w:t>
      </w:r>
    </w:p>
    <w:p w14:paraId="4C513E40" w14:textId="77777777" w:rsidR="00FB5C44" w:rsidRDefault="00560100" w:rsidP="00FB5C44">
      <w:pPr>
        <w:pStyle w:val="Bullet"/>
        <w:numPr>
          <w:ilvl w:val="0"/>
          <w:numId w:val="11"/>
        </w:numPr>
        <w:spacing w:after="120" w:line="264" w:lineRule="auto"/>
      </w:pPr>
      <w:r>
        <w:t>Federal criminal liability on your client’s part (a false claim to U.S. citizenship is a crime); and</w:t>
      </w:r>
    </w:p>
    <w:p w14:paraId="13CB9FD8" w14:textId="372CCA14" w:rsidR="00AD6240" w:rsidRDefault="00560100" w:rsidP="00FB5C44">
      <w:pPr>
        <w:pStyle w:val="Bullet"/>
        <w:numPr>
          <w:ilvl w:val="0"/>
          <w:numId w:val="11"/>
        </w:numPr>
        <w:spacing w:after="120" w:line="264" w:lineRule="auto"/>
      </w:pPr>
      <w:r>
        <w:t xml:space="preserve">Dire immigration consequences for your client (getting convicted of a deportable offense because </w:t>
      </w:r>
      <w:r w:rsidRPr="00875480">
        <w:t>the criminal case will</w:t>
      </w:r>
      <w:r w:rsidRPr="00FB5C44">
        <w:rPr>
          <w:i/>
        </w:rPr>
        <w:t xml:space="preserve"> </w:t>
      </w:r>
      <w:r>
        <w:t xml:space="preserve">proceed without immigration advice; ineligibility for a green card or citizenship; </w:t>
      </w:r>
      <w:r w:rsidRPr="00FB5C44">
        <w:rPr>
          <w:i/>
        </w:rPr>
        <w:t>and</w:t>
      </w:r>
      <w:r>
        <w:t xml:space="preserve"> a false claim to U.S. citizenship has unwaivable immigration consequences)</w:t>
      </w:r>
    </w:p>
    <w:p w14:paraId="019F85CC" w14:textId="38B1AE19" w:rsidR="00CB4221" w:rsidRDefault="00CB4221" w:rsidP="00FB5C44">
      <w:pPr>
        <w:pStyle w:val="RIACParagraph"/>
      </w:pPr>
    </w:p>
    <w:p w14:paraId="3BA980D1" w14:textId="50B5CA8C" w:rsidR="00FB5C44" w:rsidRDefault="00FB5C44" w:rsidP="00560100">
      <w:pPr>
        <w:pStyle w:val="RIACParagraph"/>
      </w:pPr>
      <w:r>
        <w:rPr>
          <w:noProof/>
        </w:rPr>
        <w:lastRenderedPageBreak/>
        <mc:AlternateContent>
          <mc:Choice Requires="wps">
            <w:drawing>
              <wp:anchor distT="0" distB="0" distL="114300" distR="114300" simplePos="0" relativeHeight="251676672" behindDoc="0" locked="0" layoutInCell="1" allowOverlap="1" wp14:anchorId="7BDBF70D" wp14:editId="6C4FE94B">
                <wp:simplePos x="0" y="0"/>
                <wp:positionH relativeFrom="column">
                  <wp:posOffset>6350</wp:posOffset>
                </wp:positionH>
                <wp:positionV relativeFrom="paragraph">
                  <wp:posOffset>44669</wp:posOffset>
                </wp:positionV>
                <wp:extent cx="5943600" cy="542925"/>
                <wp:effectExtent l="38100" t="38100" r="38100" b="66675"/>
                <wp:wrapTopAndBottom/>
                <wp:docPr id="1121024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42925"/>
                        </a:xfrm>
                        <a:custGeom>
                          <a:avLst/>
                          <a:gdLst>
                            <a:gd name="csX0" fmla="*/ 0 w 5943600"/>
                            <a:gd name="csY0" fmla="*/ 0 h 542925"/>
                            <a:gd name="csX1" fmla="*/ 416052 w 5943600"/>
                            <a:gd name="csY1" fmla="*/ 0 h 542925"/>
                            <a:gd name="csX2" fmla="*/ 832104 w 5943600"/>
                            <a:gd name="csY2" fmla="*/ 0 h 542925"/>
                            <a:gd name="csX3" fmla="*/ 1248156 w 5943600"/>
                            <a:gd name="csY3" fmla="*/ 0 h 542925"/>
                            <a:gd name="csX4" fmla="*/ 1664208 w 5943600"/>
                            <a:gd name="csY4" fmla="*/ 0 h 542925"/>
                            <a:gd name="csX5" fmla="*/ 2139696 w 5943600"/>
                            <a:gd name="csY5" fmla="*/ 0 h 542925"/>
                            <a:gd name="csX6" fmla="*/ 2674620 w 5943600"/>
                            <a:gd name="csY6" fmla="*/ 0 h 542925"/>
                            <a:gd name="csX7" fmla="*/ 3268980 w 5943600"/>
                            <a:gd name="csY7" fmla="*/ 0 h 542925"/>
                            <a:gd name="csX8" fmla="*/ 3685032 w 5943600"/>
                            <a:gd name="csY8" fmla="*/ 0 h 542925"/>
                            <a:gd name="csX9" fmla="*/ 4101084 w 5943600"/>
                            <a:gd name="csY9" fmla="*/ 0 h 542925"/>
                            <a:gd name="csX10" fmla="*/ 4695444 w 5943600"/>
                            <a:gd name="csY10" fmla="*/ 0 h 542925"/>
                            <a:gd name="csX11" fmla="*/ 5349240 w 5943600"/>
                            <a:gd name="csY11" fmla="*/ 0 h 542925"/>
                            <a:gd name="csX12" fmla="*/ 5943600 w 5943600"/>
                            <a:gd name="csY12" fmla="*/ 0 h 542925"/>
                            <a:gd name="csX13" fmla="*/ 5943600 w 5943600"/>
                            <a:gd name="csY13" fmla="*/ 542925 h 542925"/>
                            <a:gd name="csX14" fmla="*/ 5527548 w 5943600"/>
                            <a:gd name="csY14" fmla="*/ 542925 h 542925"/>
                            <a:gd name="csX15" fmla="*/ 5111496 w 5943600"/>
                            <a:gd name="csY15" fmla="*/ 542925 h 542925"/>
                            <a:gd name="csX16" fmla="*/ 4695444 w 5943600"/>
                            <a:gd name="csY16" fmla="*/ 542925 h 542925"/>
                            <a:gd name="csX17" fmla="*/ 4041648 w 5943600"/>
                            <a:gd name="csY17" fmla="*/ 542925 h 542925"/>
                            <a:gd name="csX18" fmla="*/ 3625596 w 5943600"/>
                            <a:gd name="csY18" fmla="*/ 542925 h 542925"/>
                            <a:gd name="csX19" fmla="*/ 2912364 w 5943600"/>
                            <a:gd name="csY19" fmla="*/ 542925 h 542925"/>
                            <a:gd name="csX20" fmla="*/ 2377440 w 5943600"/>
                            <a:gd name="csY20" fmla="*/ 542925 h 542925"/>
                            <a:gd name="csX21" fmla="*/ 1783080 w 5943600"/>
                            <a:gd name="csY21" fmla="*/ 542925 h 542925"/>
                            <a:gd name="csX22" fmla="*/ 1188720 w 5943600"/>
                            <a:gd name="csY22" fmla="*/ 542925 h 542925"/>
                            <a:gd name="csX23" fmla="*/ 653796 w 5943600"/>
                            <a:gd name="csY23" fmla="*/ 542925 h 542925"/>
                            <a:gd name="csX24" fmla="*/ 0 w 5943600"/>
                            <a:gd name="csY24" fmla="*/ 542925 h 542925"/>
                            <a:gd name="csX25" fmla="*/ 0 w 5943600"/>
                            <a:gd name="csY25" fmla="*/ 0 h 5429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542925" fill="none" extrusionOk="0">
                              <a:moveTo>
                                <a:pt x="0" y="0"/>
                              </a:moveTo>
                              <a:cubicBezTo>
                                <a:pt x="197719" y="-43026"/>
                                <a:pt x="211509" y="762"/>
                                <a:pt x="416052" y="0"/>
                              </a:cubicBezTo>
                              <a:cubicBezTo>
                                <a:pt x="620595" y="-762"/>
                                <a:pt x="643531" y="27420"/>
                                <a:pt x="832104" y="0"/>
                              </a:cubicBezTo>
                              <a:cubicBezTo>
                                <a:pt x="1020677" y="-27420"/>
                                <a:pt x="1078069" y="46135"/>
                                <a:pt x="1248156" y="0"/>
                              </a:cubicBezTo>
                              <a:cubicBezTo>
                                <a:pt x="1418243" y="-46135"/>
                                <a:pt x="1510313" y="13487"/>
                                <a:pt x="1664208" y="0"/>
                              </a:cubicBezTo>
                              <a:cubicBezTo>
                                <a:pt x="1818103" y="-13487"/>
                                <a:pt x="1995125" y="17608"/>
                                <a:pt x="2139696" y="0"/>
                              </a:cubicBezTo>
                              <a:cubicBezTo>
                                <a:pt x="2284267" y="-17608"/>
                                <a:pt x="2436290" y="25398"/>
                                <a:pt x="2674620" y="0"/>
                              </a:cubicBezTo>
                              <a:cubicBezTo>
                                <a:pt x="2912950" y="-25398"/>
                                <a:pt x="3064450" y="20635"/>
                                <a:pt x="3268980" y="0"/>
                              </a:cubicBezTo>
                              <a:cubicBezTo>
                                <a:pt x="3473510" y="-20635"/>
                                <a:pt x="3496065" y="22016"/>
                                <a:pt x="3685032" y="0"/>
                              </a:cubicBezTo>
                              <a:cubicBezTo>
                                <a:pt x="3873999" y="-22016"/>
                                <a:pt x="3985689" y="46138"/>
                                <a:pt x="4101084" y="0"/>
                              </a:cubicBezTo>
                              <a:cubicBezTo>
                                <a:pt x="4216479" y="-46138"/>
                                <a:pt x="4401925" y="50269"/>
                                <a:pt x="4695444" y="0"/>
                              </a:cubicBezTo>
                              <a:cubicBezTo>
                                <a:pt x="4988963" y="-50269"/>
                                <a:pt x="5083546" y="58648"/>
                                <a:pt x="5349240" y="0"/>
                              </a:cubicBezTo>
                              <a:cubicBezTo>
                                <a:pt x="5614934" y="-58648"/>
                                <a:pt x="5730532" y="39012"/>
                                <a:pt x="5943600" y="0"/>
                              </a:cubicBezTo>
                              <a:cubicBezTo>
                                <a:pt x="5978514" y="257002"/>
                                <a:pt x="5915264" y="368628"/>
                                <a:pt x="5943600" y="542925"/>
                              </a:cubicBezTo>
                              <a:cubicBezTo>
                                <a:pt x="5758099" y="576863"/>
                                <a:pt x="5704559" y="530577"/>
                                <a:pt x="5527548" y="542925"/>
                              </a:cubicBezTo>
                              <a:cubicBezTo>
                                <a:pt x="5350537" y="555273"/>
                                <a:pt x="5225900" y="506759"/>
                                <a:pt x="5111496" y="542925"/>
                              </a:cubicBezTo>
                              <a:cubicBezTo>
                                <a:pt x="4997092" y="579091"/>
                                <a:pt x="4800144" y="541100"/>
                                <a:pt x="4695444" y="542925"/>
                              </a:cubicBezTo>
                              <a:cubicBezTo>
                                <a:pt x="4590744" y="544750"/>
                                <a:pt x="4270989" y="503901"/>
                                <a:pt x="4041648" y="542925"/>
                              </a:cubicBezTo>
                              <a:cubicBezTo>
                                <a:pt x="3812307" y="581949"/>
                                <a:pt x="3803876" y="505449"/>
                                <a:pt x="3625596" y="542925"/>
                              </a:cubicBezTo>
                              <a:cubicBezTo>
                                <a:pt x="3447316" y="580401"/>
                                <a:pt x="3095559" y="472290"/>
                                <a:pt x="2912364" y="542925"/>
                              </a:cubicBezTo>
                              <a:cubicBezTo>
                                <a:pt x="2729169" y="613560"/>
                                <a:pt x="2639562" y="497411"/>
                                <a:pt x="2377440" y="542925"/>
                              </a:cubicBezTo>
                              <a:cubicBezTo>
                                <a:pt x="2115318" y="588439"/>
                                <a:pt x="1932830" y="530243"/>
                                <a:pt x="1783080" y="542925"/>
                              </a:cubicBezTo>
                              <a:cubicBezTo>
                                <a:pt x="1633330" y="555607"/>
                                <a:pt x="1444061" y="511744"/>
                                <a:pt x="1188720" y="542925"/>
                              </a:cubicBezTo>
                              <a:cubicBezTo>
                                <a:pt x="933379" y="574106"/>
                                <a:pt x="822694" y="496127"/>
                                <a:pt x="653796" y="542925"/>
                              </a:cubicBezTo>
                              <a:cubicBezTo>
                                <a:pt x="484898" y="589723"/>
                                <a:pt x="170552" y="470413"/>
                                <a:pt x="0" y="542925"/>
                              </a:cubicBezTo>
                              <a:cubicBezTo>
                                <a:pt x="-44394" y="280766"/>
                                <a:pt x="2326" y="177259"/>
                                <a:pt x="0" y="0"/>
                              </a:cubicBezTo>
                              <a:close/>
                            </a:path>
                            <a:path w="5943600" h="5429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73594" y="209378"/>
                                <a:pt x="5916143" y="386371"/>
                                <a:pt x="5943600" y="542925"/>
                              </a:cubicBezTo>
                              <a:cubicBezTo>
                                <a:pt x="5730128" y="558291"/>
                                <a:pt x="5531220" y="520106"/>
                                <a:pt x="5289804" y="542925"/>
                              </a:cubicBezTo>
                              <a:cubicBezTo>
                                <a:pt x="5048388" y="565744"/>
                                <a:pt x="4892896" y="508805"/>
                                <a:pt x="4754880" y="542925"/>
                              </a:cubicBezTo>
                              <a:cubicBezTo>
                                <a:pt x="4616864" y="577045"/>
                                <a:pt x="4351921" y="511682"/>
                                <a:pt x="4219956" y="542925"/>
                              </a:cubicBezTo>
                              <a:cubicBezTo>
                                <a:pt x="4087991" y="574168"/>
                                <a:pt x="3801195" y="521595"/>
                                <a:pt x="3566160" y="542925"/>
                              </a:cubicBezTo>
                              <a:cubicBezTo>
                                <a:pt x="3331125" y="564255"/>
                                <a:pt x="3232549" y="501661"/>
                                <a:pt x="3090672" y="542925"/>
                              </a:cubicBezTo>
                              <a:cubicBezTo>
                                <a:pt x="2948795" y="584189"/>
                                <a:pt x="2761806" y="505591"/>
                                <a:pt x="2674620" y="542925"/>
                              </a:cubicBezTo>
                              <a:cubicBezTo>
                                <a:pt x="2587434" y="580259"/>
                                <a:pt x="2310255" y="494077"/>
                                <a:pt x="2020824" y="542925"/>
                              </a:cubicBezTo>
                              <a:cubicBezTo>
                                <a:pt x="1731393" y="591773"/>
                                <a:pt x="1722528" y="536538"/>
                                <a:pt x="1545336" y="542925"/>
                              </a:cubicBezTo>
                              <a:cubicBezTo>
                                <a:pt x="1368144" y="549312"/>
                                <a:pt x="1243485" y="522198"/>
                                <a:pt x="950976" y="542925"/>
                              </a:cubicBezTo>
                              <a:cubicBezTo>
                                <a:pt x="658467" y="563652"/>
                                <a:pt x="288934" y="436246"/>
                                <a:pt x="0" y="542925"/>
                              </a:cubicBezTo>
                              <a:cubicBezTo>
                                <a:pt x="-16458" y="284347"/>
                                <a:pt x="35409" y="110901"/>
                                <a:pt x="0" y="0"/>
                              </a:cubicBezTo>
                              <a:close/>
                            </a:path>
                          </a:pathLst>
                        </a:custGeom>
                        <a:solidFill>
                          <a:schemeClr val="accent6">
                            <a:lumMod val="60000"/>
                            <a:lumOff val="40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5B39D2A2" w14:textId="77777777" w:rsidR="00FB5C44" w:rsidRPr="00FB5C44" w:rsidRDefault="00FB5C44" w:rsidP="00FB5C44">
                            <w:pPr>
                              <w:spacing w:line="240" w:lineRule="auto"/>
                              <w:jc w:val="center"/>
                              <w:rPr>
                                <w:sz w:val="32"/>
                                <w:szCs w:val="32"/>
                                <w:u w:val="single"/>
                              </w:rPr>
                            </w:pPr>
                            <w:r w:rsidRPr="00FB5C44">
                              <w:rPr>
                                <w:sz w:val="32"/>
                                <w:szCs w:val="32"/>
                              </w:rPr>
                              <w:t xml:space="preserve">No RIAC Advisal Is Needed If You See </w:t>
                            </w:r>
                            <w:r>
                              <w:rPr>
                                <w:sz w:val="32"/>
                                <w:szCs w:val="32"/>
                              </w:rPr>
                              <w:t xml:space="preserve">One </w:t>
                            </w:r>
                            <w:proofErr w:type="gramStart"/>
                            <w:r>
                              <w:rPr>
                                <w:sz w:val="32"/>
                                <w:szCs w:val="32"/>
                              </w:rPr>
                              <w:t>Of</w:t>
                            </w:r>
                            <w:proofErr w:type="gramEnd"/>
                            <w:r>
                              <w:rPr>
                                <w:sz w:val="32"/>
                                <w:szCs w:val="32"/>
                              </w:rPr>
                              <w:t xml:space="preserve"> The</w:t>
                            </w:r>
                            <w:r w:rsidRPr="00FB5C44">
                              <w:rPr>
                                <w:sz w:val="32"/>
                                <w:szCs w:val="32"/>
                              </w:rPr>
                              <w:t>se Documents:</w:t>
                            </w:r>
                          </w:p>
                        </w:txbxContent>
                      </wps:txbx>
                      <wps:bodyPr rot="0" vert="horz" wrap="square" lIns="91440" tIns="45720" rIns="91440" bIns="45720" anchor="ctr" anchorCtr="0">
                        <a:noAutofit/>
                      </wps:bodyPr>
                    </wps:wsp>
                  </a:graphicData>
                </a:graphic>
              </wp:anchor>
            </w:drawing>
          </mc:Choice>
          <mc:Fallback>
            <w:pict>
              <v:shapetype w14:anchorId="7BDBF70D" id="_x0000_t202" coordsize="21600,21600" o:spt="202" path="m,l,21600r21600,l21600,xe">
                <v:stroke joinstyle="miter"/>
                <v:path gradientshapeok="t" o:connecttype="rect"/>
              </v:shapetype>
              <v:shape id="Text Box 2" o:spid="_x0000_s1026" type="#_x0000_t202" style="position:absolute;left:0;text-align:left;margin-left:.5pt;margin-top:3.5pt;width:468pt;height:42.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" fillcolor="#8dd873 [1945]" strokecolor="black [3213]">
                <v:textbox>
                  <w:txbxContent>
                    <w:p w14:paraId="5B39D2A2" w14:textId="77777777" w:rsidR="00FB5C44" w:rsidRPr="00FB5C44" w:rsidRDefault="00FB5C44" w:rsidP="00FB5C44">
                      <w:pPr>
                        <w:spacing w:line="240" w:lineRule="auto"/>
                        <w:jc w:val="center"/>
                        <w:rPr>
                          <w:sz w:val="32"/>
                          <w:szCs w:val="32"/>
                          <w:u w:val="single"/>
                        </w:rPr>
                      </w:pPr>
                      <w:r w:rsidRPr="00FB5C44">
                        <w:rPr>
                          <w:sz w:val="32"/>
                          <w:szCs w:val="32"/>
                        </w:rPr>
                        <w:t xml:space="preserve">No RIAC Advisal Is Needed If You See </w:t>
                      </w:r>
                      <w:r>
                        <w:rPr>
                          <w:sz w:val="32"/>
                          <w:szCs w:val="32"/>
                        </w:rPr>
                        <w:t xml:space="preserve">One </w:t>
                      </w:r>
                      <w:proofErr w:type="gramStart"/>
                      <w:r>
                        <w:rPr>
                          <w:sz w:val="32"/>
                          <w:szCs w:val="32"/>
                        </w:rPr>
                        <w:t>Of</w:t>
                      </w:r>
                      <w:proofErr w:type="gramEnd"/>
                      <w:r>
                        <w:rPr>
                          <w:sz w:val="32"/>
                          <w:szCs w:val="32"/>
                        </w:rPr>
                        <w:t xml:space="preserve"> The</w:t>
                      </w:r>
                      <w:r w:rsidRPr="00FB5C44">
                        <w:rPr>
                          <w:sz w:val="32"/>
                          <w:szCs w:val="32"/>
                        </w:rPr>
                        <w:t>se Documents:</w:t>
                      </w:r>
                    </w:p>
                  </w:txbxContent>
                </v:textbox>
                <w10:wrap type="topAndBottom"/>
              </v:shape>
            </w:pict>
          </mc:Fallback>
        </mc:AlternateContent>
      </w:r>
    </w:p>
    <w:p w14:paraId="29785829" w14:textId="1E42F8FD" w:rsidR="00560100" w:rsidRDefault="00560100" w:rsidP="00560100">
      <w:pPr>
        <w:pStyle w:val="RIACParagraph"/>
      </w:pPr>
      <w:r>
        <w:t xml:space="preserve">If your client </w:t>
      </w:r>
      <w:proofErr w:type="gramStart"/>
      <w:r>
        <w:t>is able to</w:t>
      </w:r>
      <w:proofErr w:type="gramEnd"/>
      <w:r>
        <w:t xml:space="preserve"> produce any of the following documents, you do not need an immigration advisal from RIAC (because your client has always been a citizen and that can never be taken away):</w:t>
      </w:r>
    </w:p>
    <w:p w14:paraId="08DAE20F" w14:textId="72DFAF31" w:rsidR="00560100" w:rsidRDefault="00560100" w:rsidP="00560100">
      <w:pPr>
        <w:pStyle w:val="NoSpacing"/>
      </w:pPr>
    </w:p>
    <w:p w14:paraId="501EFFA9" w14:textId="1E5443A1" w:rsidR="00560100" w:rsidRDefault="00560100" w:rsidP="00560100">
      <w:pPr>
        <w:pStyle w:val="NoSpacing"/>
      </w:pPr>
    </w:p>
    <w:p w14:paraId="5042E8A9" w14:textId="334FE7B4" w:rsidR="00560100" w:rsidRDefault="00560100" w:rsidP="00560100">
      <w:pPr>
        <w:pStyle w:val="Bullet"/>
        <w:numPr>
          <w:ilvl w:val="0"/>
          <w:numId w:val="11"/>
        </w:numPr>
        <w:spacing w:after="120" w:line="264" w:lineRule="auto"/>
      </w:pPr>
      <w:r>
        <w:t>A U.S. birth certificate from any of the U.S. states or territories (e.g. including Puerto Rico etc.);</w:t>
      </w:r>
    </w:p>
    <w:p w14:paraId="31E4754F" w14:textId="478AA586" w:rsidR="00560100" w:rsidRPr="0082660D" w:rsidRDefault="00560100" w:rsidP="00560100">
      <w:pPr>
        <w:pStyle w:val="Bullet"/>
        <w:numPr>
          <w:ilvl w:val="0"/>
          <w:numId w:val="11"/>
        </w:numPr>
        <w:spacing w:after="120" w:line="264" w:lineRule="auto"/>
      </w:pPr>
      <w:r w:rsidRPr="0082660D">
        <w:t>A</w:t>
      </w:r>
      <w:r>
        <w:t xml:space="preserve"> </w:t>
      </w:r>
      <w:r w:rsidRPr="0082660D">
        <w:t>U.S.</w:t>
      </w:r>
      <w:r>
        <w:t xml:space="preserve"> </w:t>
      </w:r>
      <w:r w:rsidRPr="0082660D">
        <w:t>passport</w:t>
      </w:r>
      <w:r>
        <w:t xml:space="preserve"> </w:t>
      </w:r>
      <w:r w:rsidRPr="00AD6240">
        <w:rPr>
          <w:b/>
          <w:highlight w:val="yellow"/>
        </w:rPr>
        <w:t xml:space="preserve">which lists the place of birth as being </w:t>
      </w:r>
      <w:r w:rsidRPr="00AD6240">
        <w:rPr>
          <w:b/>
          <w:highlight w:val="yellow"/>
          <w:u w:val="single"/>
        </w:rPr>
        <w:t>inside</w:t>
      </w:r>
      <w:r w:rsidRPr="00AD6240">
        <w:rPr>
          <w:b/>
          <w:highlight w:val="yellow"/>
        </w:rPr>
        <w:t xml:space="preserve"> the U.S. or territories</w:t>
      </w:r>
      <w:r w:rsidRPr="0082660D">
        <w:t>;</w:t>
      </w:r>
    </w:p>
    <w:p w14:paraId="24753057" w14:textId="628D8FF4" w:rsidR="00560100" w:rsidRPr="0082660D" w:rsidRDefault="00560100" w:rsidP="00560100">
      <w:pPr>
        <w:pStyle w:val="Bullet"/>
        <w:numPr>
          <w:ilvl w:val="0"/>
          <w:numId w:val="11"/>
        </w:numPr>
        <w:spacing w:after="120" w:line="264" w:lineRule="auto"/>
      </w:pPr>
      <w:r w:rsidRPr="0082660D">
        <w:t>A</w:t>
      </w:r>
      <w:r>
        <w:t xml:space="preserve"> C</w:t>
      </w:r>
      <w:r w:rsidRPr="0082660D">
        <w:t>onsular</w:t>
      </w:r>
      <w:r>
        <w:t xml:space="preserve"> </w:t>
      </w:r>
      <w:r w:rsidRPr="0082660D">
        <w:t>Report</w:t>
      </w:r>
      <w:r>
        <w:t xml:space="preserve"> </w:t>
      </w:r>
      <w:proofErr w:type="gramStart"/>
      <w:r w:rsidRPr="0082660D">
        <w:t>of</w:t>
      </w:r>
      <w:proofErr w:type="gramEnd"/>
      <w:r>
        <w:t xml:space="preserve"> </w:t>
      </w:r>
      <w:r w:rsidRPr="0082660D">
        <w:t>Birth</w:t>
      </w:r>
      <w:r>
        <w:t xml:space="preserve"> </w:t>
      </w:r>
      <w:r w:rsidRPr="0082660D">
        <w:t>Abroad;</w:t>
      </w:r>
      <w:r>
        <w:t xml:space="preserve"> </w:t>
      </w:r>
      <w:r w:rsidRPr="0082660D">
        <w:t>or</w:t>
      </w:r>
    </w:p>
    <w:p w14:paraId="3ECC4EE0" w14:textId="2075E944" w:rsidR="00560100" w:rsidRDefault="00560100" w:rsidP="00560100">
      <w:pPr>
        <w:pStyle w:val="Bullet"/>
        <w:numPr>
          <w:ilvl w:val="0"/>
          <w:numId w:val="11"/>
        </w:numPr>
        <w:spacing w:after="120" w:line="264" w:lineRule="auto"/>
      </w:pPr>
      <w:r w:rsidRPr="0082660D">
        <w:t>A</w:t>
      </w:r>
      <w:r>
        <w:t xml:space="preserve"> Ce</w:t>
      </w:r>
      <w:r w:rsidRPr="0082660D">
        <w:t>rtificate</w:t>
      </w:r>
      <w:r>
        <w:t xml:space="preserve"> </w:t>
      </w:r>
      <w:r w:rsidRPr="0082660D">
        <w:t>of</w:t>
      </w:r>
      <w:r>
        <w:t xml:space="preserve"> C</w:t>
      </w:r>
      <w:r w:rsidRPr="0082660D">
        <w:t>itizenship</w:t>
      </w:r>
    </w:p>
    <w:p w14:paraId="3EFAB5FA" w14:textId="77777777" w:rsidR="00560100" w:rsidRPr="0082660D" w:rsidRDefault="00560100" w:rsidP="00560100">
      <w:pPr>
        <w:pStyle w:val="NoSpacing"/>
      </w:pPr>
    </w:p>
    <w:p w14:paraId="3324000D" w14:textId="6B5B6315" w:rsidR="00560100" w:rsidRDefault="00560100" w:rsidP="00560100">
      <w:pPr>
        <w:pStyle w:val="RIACParagraph"/>
        <w:ind w:firstLine="0"/>
        <w:jc w:val="center"/>
        <w:rPr>
          <w:i/>
        </w:rPr>
      </w:pPr>
      <w:r>
        <w:rPr>
          <w:i/>
        </w:rPr>
        <w:t>P</w:t>
      </w:r>
      <w:r w:rsidRPr="00D86B5F">
        <w:rPr>
          <w:i/>
        </w:rPr>
        <w:t>lease do not hesitate to contact</w:t>
      </w:r>
      <w:r>
        <w:rPr>
          <w:i/>
        </w:rPr>
        <w:t xml:space="preserve"> us for help verifying any documents you receive.</w:t>
      </w:r>
    </w:p>
    <w:p w14:paraId="16EF9A80" w14:textId="0E3FE227" w:rsidR="00AD6240" w:rsidRDefault="00AD6240" w:rsidP="00560100">
      <w:pPr>
        <w:pStyle w:val="RIACParagraph"/>
        <w:ind w:firstLine="0"/>
        <w:jc w:val="center"/>
        <w:rPr>
          <w:i/>
        </w:rPr>
      </w:pPr>
    </w:p>
    <w:p w14:paraId="7E2FCD4A" w14:textId="76934403" w:rsidR="00AD6240" w:rsidRDefault="00CB4221" w:rsidP="00560100">
      <w:pPr>
        <w:pStyle w:val="RIACParagraph"/>
        <w:ind w:firstLine="0"/>
        <w:jc w:val="center"/>
        <w:rPr>
          <w:i/>
        </w:rPr>
      </w:pPr>
      <w:r>
        <w:rPr>
          <w:i/>
          <w:noProof/>
        </w:rPr>
        <w:drawing>
          <wp:anchor distT="0" distB="0" distL="114300" distR="114300" simplePos="0" relativeHeight="251655168" behindDoc="0" locked="0" layoutInCell="1" allowOverlap="1" wp14:anchorId="44191CBD" wp14:editId="16103B67">
            <wp:simplePos x="0" y="0"/>
            <wp:positionH relativeFrom="column">
              <wp:posOffset>3027872</wp:posOffset>
            </wp:positionH>
            <wp:positionV relativeFrom="paragraph">
              <wp:posOffset>126557</wp:posOffset>
            </wp:positionV>
            <wp:extent cx="2632710" cy="2010410"/>
            <wp:effectExtent l="0" t="0" r="0" b="8890"/>
            <wp:wrapNone/>
            <wp:docPr id="1558492126" name="Picture 5" descr="Certificate of Citizenship Explained | Citizen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2126" name="Picture 5" descr="Certificate of Citizenship Explained | CitizenPath"/>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2710" cy="2010410"/>
                    </a:xfrm>
                    <a:prstGeom prst="rect">
                      <a:avLst/>
                    </a:prstGeom>
                    <a:noFill/>
                    <a:ln>
                      <a:noFill/>
                    </a:ln>
                  </pic:spPr>
                </pic:pic>
              </a:graphicData>
            </a:graphic>
          </wp:anchor>
        </w:drawing>
      </w:r>
      <w:r>
        <w:rPr>
          <w:i/>
          <w:noProof/>
        </w:rPr>
        <mc:AlternateContent>
          <mc:Choice Requires="wpg">
            <w:drawing>
              <wp:anchor distT="0" distB="0" distL="114300" distR="114300" simplePos="0" relativeHeight="251670528" behindDoc="0" locked="0" layoutInCell="1" allowOverlap="1" wp14:anchorId="31733E6A" wp14:editId="69325032">
                <wp:simplePos x="0" y="0"/>
                <wp:positionH relativeFrom="column">
                  <wp:posOffset>210820</wp:posOffset>
                </wp:positionH>
                <wp:positionV relativeFrom="paragraph">
                  <wp:posOffset>138430</wp:posOffset>
                </wp:positionV>
                <wp:extent cx="2316480" cy="2636520"/>
                <wp:effectExtent l="19050" t="0" r="64770" b="0"/>
                <wp:wrapNone/>
                <wp:docPr id="1886229839" name="Group 10"/>
                <wp:cNvGraphicFramePr/>
                <a:graphic xmlns:a="http://schemas.openxmlformats.org/drawingml/2006/main">
                  <a:graphicData uri="http://schemas.microsoft.com/office/word/2010/wordprocessingGroup">
                    <wpg:wgp>
                      <wpg:cNvGrpSpPr/>
                      <wpg:grpSpPr>
                        <a:xfrm>
                          <a:off x="0" y="0"/>
                          <a:ext cx="2316480" cy="2636520"/>
                          <a:chOff x="0" y="0"/>
                          <a:chExt cx="2316480" cy="2636520"/>
                        </a:xfrm>
                      </wpg:grpSpPr>
                      <pic:pic xmlns:pic="http://schemas.openxmlformats.org/drawingml/2006/picture">
                        <pic:nvPicPr>
                          <pic:cNvPr id="94065687" name="Picture 3"/>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73455" y="0"/>
                            <a:ext cx="1879600" cy="2636520"/>
                          </a:xfrm>
                          <a:prstGeom prst="rect">
                            <a:avLst/>
                          </a:prstGeom>
                          <a:noFill/>
                          <a:ln>
                            <a:noFill/>
                          </a:ln>
                        </pic:spPr>
                      </pic:pic>
                      <wps:wsp>
                        <wps:cNvPr id="296786492" name="Arrow: Up 7"/>
                        <wps:cNvSpPr/>
                        <wps:spPr>
                          <a:xfrm rot="10800000">
                            <a:off x="962526" y="938463"/>
                            <a:ext cx="308344" cy="393404"/>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624627" name="Text Box 2"/>
                        <wps:cNvSpPr txBox="1">
                          <a:spLocks noChangeArrowheads="1"/>
                        </wps:cNvSpPr>
                        <wps:spPr bwMode="auto">
                          <a:xfrm>
                            <a:off x="0" y="182479"/>
                            <a:ext cx="2316480" cy="542925"/>
                          </a:xfrm>
                          <a:custGeom>
                            <a:avLst/>
                            <a:gdLst>
                              <a:gd name="csX0" fmla="*/ 0 w 2316480"/>
                              <a:gd name="csY0" fmla="*/ 0 h 542925"/>
                              <a:gd name="csX1" fmla="*/ 532790 w 2316480"/>
                              <a:gd name="csY1" fmla="*/ 0 h 542925"/>
                              <a:gd name="csX2" fmla="*/ 1111910 w 2316480"/>
                              <a:gd name="csY2" fmla="*/ 0 h 542925"/>
                              <a:gd name="csX3" fmla="*/ 1737360 w 2316480"/>
                              <a:gd name="csY3" fmla="*/ 0 h 542925"/>
                              <a:gd name="csX4" fmla="*/ 2316480 w 2316480"/>
                              <a:gd name="csY4" fmla="*/ 0 h 542925"/>
                              <a:gd name="csX5" fmla="*/ 2316480 w 2316480"/>
                              <a:gd name="csY5" fmla="*/ 542925 h 542925"/>
                              <a:gd name="csX6" fmla="*/ 1714195 w 2316480"/>
                              <a:gd name="csY6" fmla="*/ 542925 h 542925"/>
                              <a:gd name="csX7" fmla="*/ 1135075 w 2316480"/>
                              <a:gd name="csY7" fmla="*/ 542925 h 542925"/>
                              <a:gd name="csX8" fmla="*/ 555955 w 2316480"/>
                              <a:gd name="csY8" fmla="*/ 542925 h 542925"/>
                              <a:gd name="csX9" fmla="*/ 0 w 2316480"/>
                              <a:gd name="csY9" fmla="*/ 542925 h 542925"/>
                              <a:gd name="csX10" fmla="*/ 0 w 2316480"/>
                              <a:gd name="csY10" fmla="*/ 0 h 5429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2316480" h="542925" fill="none" extrusionOk="0">
                                <a:moveTo>
                                  <a:pt x="0" y="0"/>
                                </a:moveTo>
                                <a:cubicBezTo>
                                  <a:pt x="106956" y="-43090"/>
                                  <a:pt x="354330" y="43311"/>
                                  <a:pt x="532790" y="0"/>
                                </a:cubicBezTo>
                                <a:cubicBezTo>
                                  <a:pt x="711250" y="-43311"/>
                                  <a:pt x="844451" y="10599"/>
                                  <a:pt x="1111910" y="0"/>
                                </a:cubicBezTo>
                                <a:cubicBezTo>
                                  <a:pt x="1379369" y="-10599"/>
                                  <a:pt x="1542482" y="56296"/>
                                  <a:pt x="1737360" y="0"/>
                                </a:cubicBezTo>
                                <a:cubicBezTo>
                                  <a:pt x="1932238" y="-56296"/>
                                  <a:pt x="2097859" y="57945"/>
                                  <a:pt x="2316480" y="0"/>
                                </a:cubicBezTo>
                                <a:cubicBezTo>
                                  <a:pt x="2372088" y="247754"/>
                                  <a:pt x="2288061" y="413184"/>
                                  <a:pt x="2316480" y="542925"/>
                                </a:cubicBezTo>
                                <a:cubicBezTo>
                                  <a:pt x="2084525" y="612916"/>
                                  <a:pt x="1968355" y="481199"/>
                                  <a:pt x="1714195" y="542925"/>
                                </a:cubicBezTo>
                                <a:cubicBezTo>
                                  <a:pt x="1460036" y="604651"/>
                                  <a:pt x="1273616" y="524067"/>
                                  <a:pt x="1135075" y="542925"/>
                                </a:cubicBezTo>
                                <a:cubicBezTo>
                                  <a:pt x="996534" y="561783"/>
                                  <a:pt x="707908" y="511893"/>
                                  <a:pt x="555955" y="542925"/>
                                </a:cubicBezTo>
                                <a:cubicBezTo>
                                  <a:pt x="404002" y="573957"/>
                                  <a:pt x="214641" y="521948"/>
                                  <a:pt x="0" y="542925"/>
                                </a:cubicBezTo>
                                <a:cubicBezTo>
                                  <a:pt x="-29742" y="273778"/>
                                  <a:pt x="16806" y="247356"/>
                                  <a:pt x="0" y="0"/>
                                </a:cubicBezTo>
                                <a:close/>
                              </a:path>
                              <a:path w="2316480" h="542925" stroke="0" extrusionOk="0">
                                <a:moveTo>
                                  <a:pt x="0" y="0"/>
                                </a:moveTo>
                                <a:cubicBezTo>
                                  <a:pt x="237574" y="-54749"/>
                                  <a:pt x="345455" y="30280"/>
                                  <a:pt x="579120" y="0"/>
                                </a:cubicBezTo>
                                <a:cubicBezTo>
                                  <a:pt x="812785" y="-30280"/>
                                  <a:pt x="1052234" y="71150"/>
                                  <a:pt x="1204570" y="0"/>
                                </a:cubicBezTo>
                                <a:cubicBezTo>
                                  <a:pt x="1356906" y="-71150"/>
                                  <a:pt x="1577891" y="54186"/>
                                  <a:pt x="1714195" y="0"/>
                                </a:cubicBezTo>
                                <a:cubicBezTo>
                                  <a:pt x="1850499" y="-54186"/>
                                  <a:pt x="2103299" y="68958"/>
                                  <a:pt x="2316480" y="0"/>
                                </a:cubicBezTo>
                                <a:cubicBezTo>
                                  <a:pt x="2350131" y="246924"/>
                                  <a:pt x="2291595" y="420026"/>
                                  <a:pt x="2316480" y="542925"/>
                                </a:cubicBezTo>
                                <a:cubicBezTo>
                                  <a:pt x="2073886" y="603053"/>
                                  <a:pt x="1856541" y="482545"/>
                                  <a:pt x="1737360" y="542925"/>
                                </a:cubicBezTo>
                                <a:cubicBezTo>
                                  <a:pt x="1618179" y="603305"/>
                                  <a:pt x="1262743" y="518406"/>
                                  <a:pt x="1111910" y="542925"/>
                                </a:cubicBezTo>
                                <a:cubicBezTo>
                                  <a:pt x="961077" y="567444"/>
                                  <a:pt x="805767" y="535694"/>
                                  <a:pt x="555955" y="542925"/>
                                </a:cubicBezTo>
                                <a:cubicBezTo>
                                  <a:pt x="306143" y="550156"/>
                                  <a:pt x="174068" y="520090"/>
                                  <a:pt x="0" y="542925"/>
                                </a:cubicBezTo>
                                <a:cubicBezTo>
                                  <a:pt x="-41546" y="355010"/>
                                  <a:pt x="60907" y="117942"/>
                                  <a:pt x="0" y="0"/>
                                </a:cubicBezTo>
                                <a:close/>
                              </a:path>
                            </a:pathLst>
                          </a:custGeom>
                          <a:solidFill>
                            <a:srgbClr val="FFFFFF"/>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6EDA02B7" w14:textId="4ABFDFCE" w:rsidR="00CB4221" w:rsidRPr="00A6481F" w:rsidRDefault="00CB4221" w:rsidP="00CB4221">
                              <w:pPr>
                                <w:jc w:val="center"/>
                                <w:rPr>
                                  <w:u w:val="single"/>
                                </w:rPr>
                              </w:pPr>
                              <w:r>
                                <w:t>Passport must list birth location within the U.S.</w:t>
                              </w:r>
                            </w:p>
                          </w:txbxContent>
                        </wps:txbx>
                        <wps:bodyPr rot="0" vert="horz" wrap="square" lIns="91440" tIns="45720" rIns="91440" bIns="45720" anchor="t" anchorCtr="0">
                          <a:noAutofit/>
                        </wps:bodyPr>
                      </wps:wsp>
                    </wpg:wgp>
                  </a:graphicData>
                </a:graphic>
              </wp:anchor>
            </w:drawing>
          </mc:Choice>
          <mc:Fallback>
            <w:pict>
              <v:group w14:anchorId="31733E6A" id="Group 10" o:spid="_x0000_s1027" style="position:absolute;left:0;text-align:left;margin-left:16.6pt;margin-top:10.9pt;width:182.4pt;height:207.6pt;z-index:251670528" coordsize="23164,263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734;width:18796;height:26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">
                  <v:imagedata r:id="rId13" o:title=""/>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7" o:spid="_x0000_s1029" type="#_x0000_t68" style="position:absolute;left:9625;top:9384;width:3083;height:393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" adj="8465" fillcolor="#156082 [3204]" strokecolor="#030e13 [484]" strokeweight="1.5pt"/>
                <v:shape id="_x0000_s1030" type="#_x0000_t202" style="position:absolute;top:1824;width:23164;height:5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" strokecolor="black [3213]">
                  <v:textbox>
                    <w:txbxContent>
                      <w:p w14:paraId="6EDA02B7" w14:textId="4ABFDFCE" w:rsidR="00CB4221" w:rsidRPr="00A6481F" w:rsidRDefault="00CB4221" w:rsidP="00CB4221">
                        <w:pPr>
                          <w:jc w:val="center"/>
                          <w:rPr>
                            <w:u w:val="single"/>
                          </w:rPr>
                        </w:pPr>
                        <w:r>
                          <w:t>Passport must list birth location within the U.S.</w:t>
                        </w:r>
                      </w:p>
                    </w:txbxContent>
                  </v:textbox>
                </v:shape>
              </v:group>
            </w:pict>
          </mc:Fallback>
        </mc:AlternateContent>
      </w:r>
    </w:p>
    <w:p w14:paraId="580A0E78" w14:textId="72B30CF9" w:rsidR="00AD6240" w:rsidRDefault="00AD6240" w:rsidP="00560100">
      <w:pPr>
        <w:pStyle w:val="RIACParagraph"/>
        <w:ind w:firstLine="0"/>
        <w:jc w:val="center"/>
        <w:rPr>
          <w:i/>
        </w:rPr>
      </w:pPr>
    </w:p>
    <w:p w14:paraId="076BF006" w14:textId="11594427" w:rsidR="00AD6240" w:rsidRDefault="00AD6240" w:rsidP="00560100">
      <w:pPr>
        <w:pStyle w:val="RIACParagraph"/>
        <w:ind w:firstLine="0"/>
        <w:jc w:val="center"/>
        <w:rPr>
          <w:i/>
        </w:rPr>
      </w:pPr>
    </w:p>
    <w:p w14:paraId="0AB5C16F" w14:textId="6B2359CA" w:rsidR="00AD6240" w:rsidRDefault="00AD6240" w:rsidP="00560100">
      <w:pPr>
        <w:pStyle w:val="RIACParagraph"/>
        <w:ind w:firstLine="0"/>
        <w:jc w:val="center"/>
        <w:rPr>
          <w:i/>
        </w:rPr>
      </w:pPr>
    </w:p>
    <w:p w14:paraId="69A2719D" w14:textId="3B1735BD" w:rsidR="00AD6240" w:rsidRDefault="00AD6240" w:rsidP="00560100">
      <w:pPr>
        <w:pStyle w:val="RIACParagraph"/>
        <w:ind w:firstLine="0"/>
        <w:jc w:val="center"/>
        <w:rPr>
          <w:i/>
        </w:rPr>
      </w:pPr>
    </w:p>
    <w:p w14:paraId="0C63279E" w14:textId="14412486" w:rsidR="00AD6240" w:rsidRDefault="00AD6240" w:rsidP="00560100">
      <w:pPr>
        <w:pStyle w:val="RIACParagraph"/>
        <w:ind w:firstLine="0"/>
        <w:jc w:val="center"/>
        <w:rPr>
          <w:i/>
        </w:rPr>
      </w:pPr>
    </w:p>
    <w:p w14:paraId="6460E103" w14:textId="0243A07D" w:rsidR="00AD6240" w:rsidRDefault="00AD6240" w:rsidP="00560100">
      <w:pPr>
        <w:pStyle w:val="RIACParagraph"/>
        <w:ind w:firstLine="0"/>
        <w:jc w:val="center"/>
        <w:rPr>
          <w:i/>
        </w:rPr>
      </w:pPr>
    </w:p>
    <w:p w14:paraId="1E38789A" w14:textId="155ECAB9" w:rsidR="00AD6240" w:rsidRDefault="00AD6240" w:rsidP="00560100">
      <w:pPr>
        <w:pStyle w:val="RIACParagraph"/>
        <w:ind w:firstLine="0"/>
        <w:jc w:val="center"/>
        <w:rPr>
          <w:i/>
        </w:rPr>
      </w:pPr>
    </w:p>
    <w:p w14:paraId="38FF0AA2" w14:textId="77777777" w:rsidR="00AD6240" w:rsidRDefault="00AD6240" w:rsidP="00560100">
      <w:pPr>
        <w:pStyle w:val="RIACParagraph"/>
        <w:ind w:firstLine="0"/>
        <w:jc w:val="center"/>
        <w:rPr>
          <w:i/>
        </w:rPr>
      </w:pPr>
    </w:p>
    <w:p w14:paraId="07F9A58C" w14:textId="29F96EEF" w:rsidR="00AD6240" w:rsidRDefault="00CB4221" w:rsidP="00560100">
      <w:pPr>
        <w:pStyle w:val="RIACParagraph"/>
        <w:ind w:firstLine="0"/>
        <w:jc w:val="center"/>
        <w:rPr>
          <w:i/>
        </w:rPr>
      </w:pPr>
      <w:r>
        <w:rPr>
          <w:noProof/>
        </w:rPr>
        <mc:AlternateContent>
          <mc:Choice Requires="wps">
            <w:drawing>
              <wp:anchor distT="0" distB="0" distL="114300" distR="114300" simplePos="0" relativeHeight="251656192" behindDoc="0" locked="0" layoutInCell="1" allowOverlap="1" wp14:anchorId="7F29DC1D" wp14:editId="07C397F7">
                <wp:simplePos x="0" y="0"/>
                <wp:positionH relativeFrom="column">
                  <wp:posOffset>4225925</wp:posOffset>
                </wp:positionH>
                <wp:positionV relativeFrom="paragraph">
                  <wp:posOffset>34026</wp:posOffset>
                </wp:positionV>
                <wp:extent cx="307975" cy="393065"/>
                <wp:effectExtent l="19050" t="19050" r="15875" b="26035"/>
                <wp:wrapNone/>
                <wp:docPr id="1192579127" name="Arrow: Up 7"/>
                <wp:cNvGraphicFramePr/>
                <a:graphic xmlns:a="http://schemas.openxmlformats.org/drawingml/2006/main">
                  <a:graphicData uri="http://schemas.microsoft.com/office/word/2010/wordprocessingShape">
                    <wps:wsp>
                      <wps:cNvSpPr/>
                      <wps:spPr>
                        <a:xfrm>
                          <a:off x="0" y="0"/>
                          <a:ext cx="307975" cy="393065"/>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94E1A41" id="Arrow: Up 7" o:spid="_x0000_s1026" type="#_x0000_t68" style="position:absolute;margin-left:332.75pt;margin-top:2.7pt;width:24.25pt;height:30.9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" adj="8462" fillcolor="#156082 [3204]" strokecolor="#030e13 [484]" strokeweight="1.5pt"/>
            </w:pict>
          </mc:Fallback>
        </mc:AlternateContent>
      </w:r>
    </w:p>
    <w:p w14:paraId="46CD8448" w14:textId="0B7887AB" w:rsidR="00AD6240" w:rsidRDefault="00AD6240" w:rsidP="00AD6240">
      <w:pPr>
        <w:pStyle w:val="RIACParagraph"/>
        <w:ind w:firstLine="0"/>
        <w:jc w:val="left"/>
        <w:rPr>
          <w:i/>
        </w:rPr>
      </w:pPr>
      <w:r w:rsidRPr="00AD6240">
        <w:t xml:space="preserve"> </w:t>
      </w:r>
    </w:p>
    <w:p w14:paraId="27AE5ED5" w14:textId="4A88AB59" w:rsidR="00AD6240" w:rsidRPr="00D86B5F" w:rsidRDefault="00CB4221" w:rsidP="00560100">
      <w:pPr>
        <w:pStyle w:val="RIACParagraph"/>
        <w:ind w:firstLine="0"/>
        <w:jc w:val="center"/>
        <w:rPr>
          <w:i/>
        </w:rPr>
      </w:pPr>
      <w:r>
        <w:rPr>
          <w:noProof/>
        </w:rPr>
        <mc:AlternateContent>
          <mc:Choice Requires="wps">
            <w:drawing>
              <wp:anchor distT="0" distB="0" distL="114300" distR="114300" simplePos="0" relativeHeight="251657216" behindDoc="0" locked="0" layoutInCell="1" allowOverlap="1" wp14:anchorId="791361D3" wp14:editId="75A9A563">
                <wp:simplePos x="0" y="0"/>
                <wp:positionH relativeFrom="column">
                  <wp:posOffset>3190875</wp:posOffset>
                </wp:positionH>
                <wp:positionV relativeFrom="paragraph">
                  <wp:posOffset>138166</wp:posOffset>
                </wp:positionV>
                <wp:extent cx="2316480" cy="542925"/>
                <wp:effectExtent l="19050" t="19050" r="64770" b="66675"/>
                <wp:wrapNone/>
                <wp:docPr id="647580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542925"/>
                        </a:xfrm>
                        <a:custGeom>
                          <a:avLst/>
                          <a:gdLst>
                            <a:gd name="csX0" fmla="*/ 0 w 2316480"/>
                            <a:gd name="csY0" fmla="*/ 0 h 542925"/>
                            <a:gd name="csX1" fmla="*/ 532790 w 2316480"/>
                            <a:gd name="csY1" fmla="*/ 0 h 542925"/>
                            <a:gd name="csX2" fmla="*/ 1111910 w 2316480"/>
                            <a:gd name="csY2" fmla="*/ 0 h 542925"/>
                            <a:gd name="csX3" fmla="*/ 1737360 w 2316480"/>
                            <a:gd name="csY3" fmla="*/ 0 h 542925"/>
                            <a:gd name="csX4" fmla="*/ 2316480 w 2316480"/>
                            <a:gd name="csY4" fmla="*/ 0 h 542925"/>
                            <a:gd name="csX5" fmla="*/ 2316480 w 2316480"/>
                            <a:gd name="csY5" fmla="*/ 542925 h 542925"/>
                            <a:gd name="csX6" fmla="*/ 1714195 w 2316480"/>
                            <a:gd name="csY6" fmla="*/ 542925 h 542925"/>
                            <a:gd name="csX7" fmla="*/ 1135075 w 2316480"/>
                            <a:gd name="csY7" fmla="*/ 542925 h 542925"/>
                            <a:gd name="csX8" fmla="*/ 555955 w 2316480"/>
                            <a:gd name="csY8" fmla="*/ 542925 h 542925"/>
                            <a:gd name="csX9" fmla="*/ 0 w 2316480"/>
                            <a:gd name="csY9" fmla="*/ 542925 h 542925"/>
                            <a:gd name="csX10" fmla="*/ 0 w 2316480"/>
                            <a:gd name="csY10" fmla="*/ 0 h 5429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2316480" h="542925" fill="none" extrusionOk="0">
                              <a:moveTo>
                                <a:pt x="0" y="0"/>
                              </a:moveTo>
                              <a:cubicBezTo>
                                <a:pt x="106956" y="-43090"/>
                                <a:pt x="354330" y="43311"/>
                                <a:pt x="532790" y="0"/>
                              </a:cubicBezTo>
                              <a:cubicBezTo>
                                <a:pt x="711250" y="-43311"/>
                                <a:pt x="844451" y="10599"/>
                                <a:pt x="1111910" y="0"/>
                              </a:cubicBezTo>
                              <a:cubicBezTo>
                                <a:pt x="1379369" y="-10599"/>
                                <a:pt x="1542482" y="56296"/>
                                <a:pt x="1737360" y="0"/>
                              </a:cubicBezTo>
                              <a:cubicBezTo>
                                <a:pt x="1932238" y="-56296"/>
                                <a:pt x="2097859" y="57945"/>
                                <a:pt x="2316480" y="0"/>
                              </a:cubicBezTo>
                              <a:cubicBezTo>
                                <a:pt x="2372088" y="247754"/>
                                <a:pt x="2288061" y="413184"/>
                                <a:pt x="2316480" y="542925"/>
                              </a:cubicBezTo>
                              <a:cubicBezTo>
                                <a:pt x="2084525" y="612916"/>
                                <a:pt x="1968355" y="481199"/>
                                <a:pt x="1714195" y="542925"/>
                              </a:cubicBezTo>
                              <a:cubicBezTo>
                                <a:pt x="1460036" y="604651"/>
                                <a:pt x="1273616" y="524067"/>
                                <a:pt x="1135075" y="542925"/>
                              </a:cubicBezTo>
                              <a:cubicBezTo>
                                <a:pt x="996534" y="561783"/>
                                <a:pt x="707908" y="511893"/>
                                <a:pt x="555955" y="542925"/>
                              </a:cubicBezTo>
                              <a:cubicBezTo>
                                <a:pt x="404002" y="573957"/>
                                <a:pt x="214641" y="521948"/>
                                <a:pt x="0" y="542925"/>
                              </a:cubicBezTo>
                              <a:cubicBezTo>
                                <a:pt x="-29742" y="273778"/>
                                <a:pt x="16806" y="247356"/>
                                <a:pt x="0" y="0"/>
                              </a:cubicBezTo>
                              <a:close/>
                            </a:path>
                            <a:path w="2316480" h="542925" stroke="0" extrusionOk="0">
                              <a:moveTo>
                                <a:pt x="0" y="0"/>
                              </a:moveTo>
                              <a:cubicBezTo>
                                <a:pt x="237574" y="-54749"/>
                                <a:pt x="345455" y="30280"/>
                                <a:pt x="579120" y="0"/>
                              </a:cubicBezTo>
                              <a:cubicBezTo>
                                <a:pt x="812785" y="-30280"/>
                                <a:pt x="1052234" y="71150"/>
                                <a:pt x="1204570" y="0"/>
                              </a:cubicBezTo>
                              <a:cubicBezTo>
                                <a:pt x="1356906" y="-71150"/>
                                <a:pt x="1577891" y="54186"/>
                                <a:pt x="1714195" y="0"/>
                              </a:cubicBezTo>
                              <a:cubicBezTo>
                                <a:pt x="1850499" y="-54186"/>
                                <a:pt x="2103299" y="68958"/>
                                <a:pt x="2316480" y="0"/>
                              </a:cubicBezTo>
                              <a:cubicBezTo>
                                <a:pt x="2350131" y="246924"/>
                                <a:pt x="2291595" y="420026"/>
                                <a:pt x="2316480" y="542925"/>
                              </a:cubicBezTo>
                              <a:cubicBezTo>
                                <a:pt x="2073886" y="603053"/>
                                <a:pt x="1856541" y="482545"/>
                                <a:pt x="1737360" y="542925"/>
                              </a:cubicBezTo>
                              <a:cubicBezTo>
                                <a:pt x="1618179" y="603305"/>
                                <a:pt x="1262743" y="518406"/>
                                <a:pt x="1111910" y="542925"/>
                              </a:cubicBezTo>
                              <a:cubicBezTo>
                                <a:pt x="961077" y="567444"/>
                                <a:pt x="805767" y="535694"/>
                                <a:pt x="555955" y="542925"/>
                              </a:cubicBezTo>
                              <a:cubicBezTo>
                                <a:pt x="306143" y="550156"/>
                                <a:pt x="174068" y="520090"/>
                                <a:pt x="0" y="542925"/>
                              </a:cubicBezTo>
                              <a:cubicBezTo>
                                <a:pt x="-41546" y="355010"/>
                                <a:pt x="60907" y="117942"/>
                                <a:pt x="0" y="0"/>
                              </a:cubicBezTo>
                              <a:close/>
                            </a:path>
                          </a:pathLst>
                        </a:custGeom>
                        <a:solidFill>
                          <a:srgbClr val="FFFFFF"/>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30F00E5A" w14:textId="1914FEEE" w:rsidR="00A6481F" w:rsidRPr="00A6481F" w:rsidRDefault="00A6481F">
                            <w:pPr>
                              <w:rPr>
                                <w:u w:val="single"/>
                              </w:rPr>
                            </w:pPr>
                            <w:r w:rsidRPr="00A6481F">
                              <w:t xml:space="preserve">NOTE: Certificate of </w:t>
                            </w:r>
                            <w:r w:rsidRPr="00A6481F">
                              <w:rPr>
                                <w:u w:val="single"/>
                              </w:rPr>
                              <w:t>C</w:t>
                            </w:r>
                            <w:r>
                              <w:rPr>
                                <w:u w:val="single"/>
                              </w:rPr>
                              <w:t>ITIZENSHIP</w:t>
                            </w:r>
                            <w:r w:rsidRPr="00A6481F">
                              <w:t xml:space="preserve">, </w:t>
                            </w:r>
                            <w:r>
                              <w:t>(</w:t>
                            </w:r>
                            <w:r w:rsidRPr="00A6481F">
                              <w:t>not Certificate of Naturalization</w:t>
                            </w:r>
                            <w:r>
                              <w:t>)</w:t>
                            </w:r>
                          </w:p>
                        </w:txbxContent>
                      </wps:txbx>
                      <wps:bodyPr rot="0" vert="horz" wrap="square" lIns="91440" tIns="45720" rIns="91440" bIns="45720" anchor="t" anchorCtr="0">
                        <a:noAutofit/>
                      </wps:bodyPr>
                    </wps:wsp>
                  </a:graphicData>
                </a:graphic>
              </wp:anchor>
            </w:drawing>
          </mc:Choice>
          <mc:Fallback>
            <w:pict>
              <v:shape w14:anchorId="791361D3" id="_x0000_s1031" type="#_x0000_t202" style="position:absolute;left:0;text-align:left;margin-left:251.25pt;margin-top:10.9pt;width:182.4pt;height:42.7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" strokecolor="black [3213]">
                <v:textbox>
                  <w:txbxContent>
                    <w:p w14:paraId="30F00E5A" w14:textId="1914FEEE" w:rsidR="00A6481F" w:rsidRPr="00A6481F" w:rsidRDefault="00A6481F">
                      <w:pPr>
                        <w:rPr>
                          <w:u w:val="single"/>
                        </w:rPr>
                      </w:pPr>
                      <w:r w:rsidRPr="00A6481F">
                        <w:t xml:space="preserve">NOTE: Certificate of </w:t>
                      </w:r>
                      <w:r w:rsidRPr="00A6481F">
                        <w:rPr>
                          <w:u w:val="single"/>
                        </w:rPr>
                        <w:t>C</w:t>
                      </w:r>
                      <w:r>
                        <w:rPr>
                          <w:u w:val="single"/>
                        </w:rPr>
                        <w:t>ITIZENSHIP</w:t>
                      </w:r>
                      <w:r w:rsidRPr="00A6481F">
                        <w:t xml:space="preserve">, </w:t>
                      </w:r>
                      <w:r>
                        <w:t>(</w:t>
                      </w:r>
                      <w:r w:rsidRPr="00A6481F">
                        <w:t>not Certificate of Naturalization</w:t>
                      </w:r>
                      <w:r>
                        <w:t>)</w:t>
                      </w:r>
                    </w:p>
                  </w:txbxContent>
                </v:textbox>
              </v:shape>
            </w:pict>
          </mc:Fallback>
        </mc:AlternateContent>
      </w:r>
    </w:p>
    <w:p w14:paraId="0722D076" w14:textId="474C05D6" w:rsidR="00560100" w:rsidRDefault="00560100" w:rsidP="00560100">
      <w:pPr>
        <w:pStyle w:val="NoSpacing"/>
      </w:pPr>
    </w:p>
    <w:p w14:paraId="3C6DE3D6" w14:textId="29B0A2E3" w:rsidR="00AD6240" w:rsidRDefault="00AD6240" w:rsidP="00AD6240">
      <w:pPr>
        <w:pStyle w:val="Heading1"/>
        <w:numPr>
          <w:ilvl w:val="0"/>
          <w:numId w:val="0"/>
        </w:numPr>
        <w:ind w:left="720"/>
      </w:pPr>
    </w:p>
    <w:p w14:paraId="60D49EC4" w14:textId="5280D34F" w:rsidR="00AD6240" w:rsidRDefault="00AD6240" w:rsidP="00AD6240"/>
    <w:p w14:paraId="789510D9" w14:textId="2A14837A" w:rsidR="00A6481F" w:rsidRDefault="00CB4221" w:rsidP="00AD6240">
      <w:r>
        <w:rPr>
          <w:i/>
          <w:noProof/>
        </w:rPr>
        <w:drawing>
          <wp:anchor distT="0" distB="0" distL="114300" distR="114300" simplePos="0" relativeHeight="251648000" behindDoc="0" locked="0" layoutInCell="1" allowOverlap="1" wp14:anchorId="106973CB" wp14:editId="5A44A239">
            <wp:simplePos x="0" y="0"/>
            <wp:positionH relativeFrom="column">
              <wp:posOffset>1575569</wp:posOffset>
            </wp:positionH>
            <wp:positionV relativeFrom="paragraph">
              <wp:posOffset>27104</wp:posOffset>
            </wp:positionV>
            <wp:extent cx="2654935" cy="2242820"/>
            <wp:effectExtent l="0" t="0" r="0" b="5080"/>
            <wp:wrapNone/>
            <wp:docPr id="398884442" name="Picture 1" descr="The Ultimate Guide to Birth Certificate NYC: What You Need to Know -  Breaking New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4442" name="Picture 1" descr="The Ultimate Guide to Birth Certificate NYC: What You Need to Know -  Breaking News Today"/>
                    <pic:cNvPicPr>
                      <a:picLocks noChangeAspect="1"/>
                    </pic:cNvPicPr>
                  </pic:nvPicPr>
                  <pic:blipFill rotWithShape="1">
                    <a:blip r:embed="rId14">
                      <a:extLst>
                        <a:ext uri="{28A0092B-C50C-407E-A947-70E740481C1C}">
                          <a14:useLocalDpi xmlns:a14="http://schemas.microsoft.com/office/drawing/2010/main" val="0"/>
                        </a:ext>
                      </a:extLst>
                    </a:blip>
                    <a:srcRect l="14786" t="16585" r="14486" b="23665"/>
                    <a:stretch>
                      <a:fillRect/>
                    </a:stretch>
                  </pic:blipFill>
                  <pic:spPr bwMode="auto">
                    <a:xfrm>
                      <a:off x="0" y="0"/>
                      <a:ext cx="2654935" cy="2242820"/>
                    </a:xfrm>
                    <a:prstGeom prst="rect">
                      <a:avLst/>
                    </a:prstGeom>
                    <a:noFill/>
                    <a:ln>
                      <a:noFill/>
                    </a:ln>
                    <a:extLst>
                      <a:ext uri="{53640926-AAD7-44D8-BBD7-CCE9431645EC}">
                        <a14:shadowObscured xmlns:a14="http://schemas.microsoft.com/office/drawing/2010/main"/>
                      </a:ext>
                    </a:extLst>
                  </pic:spPr>
                </pic:pic>
              </a:graphicData>
            </a:graphic>
          </wp:anchor>
        </w:drawing>
      </w:r>
    </w:p>
    <w:p w14:paraId="2F9EF929" w14:textId="3C0CE9B2" w:rsidR="00CB4221" w:rsidRDefault="00CB4221">
      <w:r>
        <w:rPr>
          <w:b/>
          <w:iCs/>
          <w:caps/>
        </w:rPr>
        <w:br w:type="page"/>
      </w:r>
    </w:p>
    <w:p w14:paraId="206B4F6B" w14:textId="613613A9" w:rsidR="00AD6240" w:rsidRPr="00AD6240" w:rsidRDefault="00FB5C44" w:rsidP="00AD6240">
      <w:r>
        <w:rPr>
          <w:noProof/>
        </w:rPr>
        <w:lastRenderedPageBreak/>
        <mc:AlternateContent>
          <mc:Choice Requires="wps">
            <w:drawing>
              <wp:anchor distT="0" distB="0" distL="114300" distR="114300" simplePos="0" relativeHeight="251673600" behindDoc="0" locked="0" layoutInCell="1" allowOverlap="1" wp14:anchorId="1905E1D1" wp14:editId="71CE852B">
                <wp:simplePos x="0" y="0"/>
                <wp:positionH relativeFrom="margin">
                  <wp:posOffset>6350</wp:posOffset>
                </wp:positionH>
                <wp:positionV relativeFrom="margin">
                  <wp:posOffset>25904</wp:posOffset>
                </wp:positionV>
                <wp:extent cx="5943600" cy="718185"/>
                <wp:effectExtent l="19050" t="38100" r="38100" b="62865"/>
                <wp:wrapSquare wrapText="bothSides"/>
                <wp:docPr id="363529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18185"/>
                        </a:xfrm>
                        <a:custGeom>
                          <a:avLst/>
                          <a:gdLst>
                            <a:gd name="csX0" fmla="*/ 0 w 5943600"/>
                            <a:gd name="csY0" fmla="*/ 0 h 718645"/>
                            <a:gd name="csX1" fmla="*/ 475488 w 5943600"/>
                            <a:gd name="csY1" fmla="*/ 0 h 718645"/>
                            <a:gd name="csX2" fmla="*/ 891540 w 5943600"/>
                            <a:gd name="csY2" fmla="*/ 0 h 718645"/>
                            <a:gd name="csX3" fmla="*/ 1367028 w 5943600"/>
                            <a:gd name="csY3" fmla="*/ 0 h 718645"/>
                            <a:gd name="csX4" fmla="*/ 1901952 w 5943600"/>
                            <a:gd name="csY4" fmla="*/ 0 h 718645"/>
                            <a:gd name="csX5" fmla="*/ 2496312 w 5943600"/>
                            <a:gd name="csY5" fmla="*/ 0 h 718645"/>
                            <a:gd name="csX6" fmla="*/ 2912364 w 5943600"/>
                            <a:gd name="csY6" fmla="*/ 0 h 718645"/>
                            <a:gd name="csX7" fmla="*/ 3328416 w 5943600"/>
                            <a:gd name="csY7" fmla="*/ 0 h 718645"/>
                            <a:gd name="csX8" fmla="*/ 3922776 w 5943600"/>
                            <a:gd name="csY8" fmla="*/ 0 h 718645"/>
                            <a:gd name="csX9" fmla="*/ 4576572 w 5943600"/>
                            <a:gd name="csY9" fmla="*/ 0 h 718645"/>
                            <a:gd name="csX10" fmla="*/ 4992624 w 5943600"/>
                            <a:gd name="csY10" fmla="*/ 0 h 718645"/>
                            <a:gd name="csX11" fmla="*/ 5943600 w 5943600"/>
                            <a:gd name="csY11" fmla="*/ 0 h 718645"/>
                            <a:gd name="csX12" fmla="*/ 5943600 w 5943600"/>
                            <a:gd name="csY12" fmla="*/ 352136 h 718645"/>
                            <a:gd name="csX13" fmla="*/ 5943600 w 5943600"/>
                            <a:gd name="csY13" fmla="*/ 718645 h 718645"/>
                            <a:gd name="csX14" fmla="*/ 5349240 w 5943600"/>
                            <a:gd name="csY14" fmla="*/ 718645 h 718645"/>
                            <a:gd name="csX15" fmla="*/ 4695444 w 5943600"/>
                            <a:gd name="csY15" fmla="*/ 718645 h 718645"/>
                            <a:gd name="csX16" fmla="*/ 4279392 w 5943600"/>
                            <a:gd name="csY16" fmla="*/ 718645 h 718645"/>
                            <a:gd name="csX17" fmla="*/ 3566160 w 5943600"/>
                            <a:gd name="csY17" fmla="*/ 718645 h 718645"/>
                            <a:gd name="csX18" fmla="*/ 3031236 w 5943600"/>
                            <a:gd name="csY18" fmla="*/ 718645 h 718645"/>
                            <a:gd name="csX19" fmla="*/ 2436876 w 5943600"/>
                            <a:gd name="csY19" fmla="*/ 718645 h 718645"/>
                            <a:gd name="csX20" fmla="*/ 1842516 w 5943600"/>
                            <a:gd name="csY20" fmla="*/ 718645 h 718645"/>
                            <a:gd name="csX21" fmla="*/ 1307592 w 5943600"/>
                            <a:gd name="csY21" fmla="*/ 718645 h 718645"/>
                            <a:gd name="csX22" fmla="*/ 891540 w 5943600"/>
                            <a:gd name="csY22" fmla="*/ 718645 h 718645"/>
                            <a:gd name="csX23" fmla="*/ 0 w 5943600"/>
                            <a:gd name="csY23" fmla="*/ 718645 h 718645"/>
                            <a:gd name="csX24" fmla="*/ 0 w 5943600"/>
                            <a:gd name="csY24" fmla="*/ 373695 h 718645"/>
                            <a:gd name="csX25" fmla="*/ 0 w 5943600"/>
                            <a:gd name="csY25" fmla="*/ 0 h 71864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1864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54114" y="147672"/>
                                <a:pt x="5906616" y="268510"/>
                                <a:pt x="5943600" y="352136"/>
                              </a:cubicBezTo>
                              <a:cubicBezTo>
                                <a:pt x="5980584" y="435762"/>
                                <a:pt x="5924065" y="602642"/>
                                <a:pt x="5943600" y="718645"/>
                              </a:cubicBezTo>
                              <a:cubicBezTo>
                                <a:pt x="5772791" y="735741"/>
                                <a:pt x="5515719" y="709687"/>
                                <a:pt x="5349240" y="718645"/>
                              </a:cubicBezTo>
                              <a:cubicBezTo>
                                <a:pt x="5182761" y="727603"/>
                                <a:pt x="4924785" y="679621"/>
                                <a:pt x="4695444" y="718645"/>
                              </a:cubicBezTo>
                              <a:cubicBezTo>
                                <a:pt x="4466103" y="757669"/>
                                <a:pt x="4457672" y="681169"/>
                                <a:pt x="4279392" y="718645"/>
                              </a:cubicBezTo>
                              <a:cubicBezTo>
                                <a:pt x="4101112" y="756121"/>
                                <a:pt x="3749355" y="648010"/>
                                <a:pt x="3566160" y="718645"/>
                              </a:cubicBezTo>
                              <a:cubicBezTo>
                                <a:pt x="3382965" y="789280"/>
                                <a:pt x="3293358" y="673131"/>
                                <a:pt x="3031236" y="718645"/>
                              </a:cubicBezTo>
                              <a:cubicBezTo>
                                <a:pt x="2769114" y="764159"/>
                                <a:pt x="2586626" y="705963"/>
                                <a:pt x="2436876" y="718645"/>
                              </a:cubicBezTo>
                              <a:cubicBezTo>
                                <a:pt x="2287126" y="731327"/>
                                <a:pt x="2097857" y="687464"/>
                                <a:pt x="1842516" y="718645"/>
                              </a:cubicBezTo>
                              <a:cubicBezTo>
                                <a:pt x="1587175" y="749826"/>
                                <a:pt x="1476490" y="671847"/>
                                <a:pt x="1307592" y="718645"/>
                              </a:cubicBezTo>
                              <a:cubicBezTo>
                                <a:pt x="1138694" y="765443"/>
                                <a:pt x="1096547" y="703192"/>
                                <a:pt x="891540" y="718645"/>
                              </a:cubicBezTo>
                              <a:cubicBezTo>
                                <a:pt x="686533" y="734098"/>
                                <a:pt x="404865" y="718462"/>
                                <a:pt x="0" y="718645"/>
                              </a:cubicBezTo>
                              <a:cubicBezTo>
                                <a:pt x="-27197" y="623365"/>
                                <a:pt x="34818" y="511342"/>
                                <a:pt x="0" y="373695"/>
                              </a:cubicBezTo>
                              <a:cubicBezTo>
                                <a:pt x="-34818" y="236048"/>
                                <a:pt x="32537" y="185173"/>
                                <a:pt x="0" y="0"/>
                              </a:cubicBezTo>
                              <a:close/>
                            </a:path>
                            <a:path w="5943600" h="71864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49615" y="146563"/>
                                <a:pt x="5921522" y="212529"/>
                                <a:pt x="5943600" y="344950"/>
                              </a:cubicBezTo>
                              <a:cubicBezTo>
                                <a:pt x="5965678" y="477371"/>
                                <a:pt x="5920789" y="573280"/>
                                <a:pt x="5943600" y="718645"/>
                              </a:cubicBezTo>
                              <a:cubicBezTo>
                                <a:pt x="5757897" y="752751"/>
                                <a:pt x="5574771" y="698790"/>
                                <a:pt x="5289804" y="718645"/>
                              </a:cubicBezTo>
                              <a:cubicBezTo>
                                <a:pt x="5004837" y="738500"/>
                                <a:pt x="4886845" y="687402"/>
                                <a:pt x="4754880" y="718645"/>
                              </a:cubicBezTo>
                              <a:cubicBezTo>
                                <a:pt x="4622915" y="749888"/>
                                <a:pt x="4336119" y="697315"/>
                                <a:pt x="4101084" y="718645"/>
                              </a:cubicBezTo>
                              <a:cubicBezTo>
                                <a:pt x="3866049" y="739975"/>
                                <a:pt x="3767473" y="677381"/>
                                <a:pt x="3625596" y="718645"/>
                              </a:cubicBezTo>
                              <a:cubicBezTo>
                                <a:pt x="3483719" y="759909"/>
                                <a:pt x="3296730" y="681311"/>
                                <a:pt x="3209544" y="718645"/>
                              </a:cubicBezTo>
                              <a:cubicBezTo>
                                <a:pt x="3122358" y="755979"/>
                                <a:pt x="2845179" y="669797"/>
                                <a:pt x="2555748" y="718645"/>
                              </a:cubicBezTo>
                              <a:cubicBezTo>
                                <a:pt x="2266317" y="767493"/>
                                <a:pt x="2257452" y="712258"/>
                                <a:pt x="2080260" y="718645"/>
                              </a:cubicBezTo>
                              <a:cubicBezTo>
                                <a:pt x="1903068" y="725032"/>
                                <a:pt x="1778409" y="697918"/>
                                <a:pt x="1485900" y="718645"/>
                              </a:cubicBezTo>
                              <a:cubicBezTo>
                                <a:pt x="1193391" y="739372"/>
                                <a:pt x="1206004" y="669024"/>
                                <a:pt x="1010412" y="718645"/>
                              </a:cubicBezTo>
                              <a:cubicBezTo>
                                <a:pt x="814820" y="768266"/>
                                <a:pt x="304852" y="641971"/>
                                <a:pt x="0" y="718645"/>
                              </a:cubicBezTo>
                              <a:cubicBezTo>
                                <a:pt x="-38458" y="581204"/>
                                <a:pt x="43075" y="521290"/>
                                <a:pt x="0" y="344950"/>
                              </a:cubicBezTo>
                              <a:cubicBezTo>
                                <a:pt x="-43075" y="168610"/>
                                <a:pt x="27948" y="89091"/>
                                <a:pt x="0" y="0"/>
                              </a:cubicBezTo>
                              <a:close/>
                            </a:path>
                          </a:pathLst>
                        </a:custGeom>
                        <a:solidFill>
                          <a:srgbClr val="FF9999"/>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5B8E9351" w14:textId="3EC58B74" w:rsidR="00FB5C44" w:rsidRPr="00FB5C44" w:rsidRDefault="00FB5C44" w:rsidP="00FB5C44">
                            <w:pPr>
                              <w:spacing w:line="240" w:lineRule="auto"/>
                              <w:jc w:val="center"/>
                              <w:rPr>
                                <w:sz w:val="32"/>
                                <w:szCs w:val="32"/>
                                <w:u w:val="single"/>
                              </w:rPr>
                            </w:pPr>
                            <w:r w:rsidRPr="00FB5C44">
                              <w:rPr>
                                <w:sz w:val="32"/>
                                <w:szCs w:val="32"/>
                              </w:rPr>
                              <w:t xml:space="preserve">If You See </w:t>
                            </w:r>
                            <w:r>
                              <w:rPr>
                                <w:sz w:val="32"/>
                                <w:szCs w:val="32"/>
                              </w:rPr>
                              <w:t xml:space="preserve">One </w:t>
                            </w:r>
                            <w:proofErr w:type="gramStart"/>
                            <w:r>
                              <w:rPr>
                                <w:sz w:val="32"/>
                                <w:szCs w:val="32"/>
                              </w:rPr>
                              <w:t>Of</w:t>
                            </w:r>
                            <w:proofErr w:type="gramEnd"/>
                            <w:r>
                              <w:rPr>
                                <w:sz w:val="32"/>
                                <w:szCs w:val="32"/>
                              </w:rPr>
                              <w:t xml:space="preserve"> The</w:t>
                            </w:r>
                            <w:r w:rsidRPr="00FB5C44">
                              <w:rPr>
                                <w:sz w:val="32"/>
                                <w:szCs w:val="32"/>
                              </w:rPr>
                              <w:t>se Documents</w:t>
                            </w:r>
                            <w:r>
                              <w:rPr>
                                <w:sz w:val="32"/>
                                <w:szCs w:val="32"/>
                              </w:rPr>
                              <w:t xml:space="preserve">, Your Client Is </w:t>
                            </w:r>
                            <w:proofErr w:type="gramStart"/>
                            <w:r>
                              <w:rPr>
                                <w:sz w:val="32"/>
                                <w:szCs w:val="32"/>
                              </w:rPr>
                              <w:t>A</w:t>
                            </w:r>
                            <w:proofErr w:type="gramEnd"/>
                            <w:r>
                              <w:rPr>
                                <w:sz w:val="32"/>
                                <w:szCs w:val="32"/>
                              </w:rPr>
                              <w:t xml:space="preserve"> Citizen, But You Still Need A RIAC Advisal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905E1D1" id="_x0000_s1032" type="#_x0000_t202" style="position:absolute;left:0;text-align:left;margin-left:.5pt;margin-top:2.05pt;width:468pt;height:56.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" fillcolor="#f99" strokecolor="black [3213]">
                <v:textbox>
                  <w:txbxContent>
                    <w:p w14:paraId="5B8E9351" w14:textId="3EC58B74" w:rsidR="00FB5C44" w:rsidRPr="00FB5C44" w:rsidRDefault="00FB5C44" w:rsidP="00FB5C44">
                      <w:pPr>
                        <w:spacing w:line="240" w:lineRule="auto"/>
                        <w:jc w:val="center"/>
                        <w:rPr>
                          <w:sz w:val="32"/>
                          <w:szCs w:val="32"/>
                          <w:u w:val="single"/>
                        </w:rPr>
                      </w:pPr>
                      <w:r w:rsidRPr="00FB5C44">
                        <w:rPr>
                          <w:sz w:val="32"/>
                          <w:szCs w:val="32"/>
                        </w:rPr>
                        <w:t xml:space="preserve">If You See </w:t>
                      </w:r>
                      <w:r>
                        <w:rPr>
                          <w:sz w:val="32"/>
                          <w:szCs w:val="32"/>
                        </w:rPr>
                        <w:t xml:space="preserve">One </w:t>
                      </w:r>
                      <w:proofErr w:type="gramStart"/>
                      <w:r>
                        <w:rPr>
                          <w:sz w:val="32"/>
                          <w:szCs w:val="32"/>
                        </w:rPr>
                        <w:t>Of</w:t>
                      </w:r>
                      <w:proofErr w:type="gramEnd"/>
                      <w:r>
                        <w:rPr>
                          <w:sz w:val="32"/>
                          <w:szCs w:val="32"/>
                        </w:rPr>
                        <w:t xml:space="preserve"> The</w:t>
                      </w:r>
                      <w:r w:rsidRPr="00FB5C44">
                        <w:rPr>
                          <w:sz w:val="32"/>
                          <w:szCs w:val="32"/>
                        </w:rPr>
                        <w:t>se Documents</w:t>
                      </w:r>
                      <w:r>
                        <w:rPr>
                          <w:sz w:val="32"/>
                          <w:szCs w:val="32"/>
                        </w:rPr>
                        <w:t xml:space="preserve">, Your Client Is </w:t>
                      </w:r>
                      <w:proofErr w:type="gramStart"/>
                      <w:r>
                        <w:rPr>
                          <w:sz w:val="32"/>
                          <w:szCs w:val="32"/>
                        </w:rPr>
                        <w:t>A</w:t>
                      </w:r>
                      <w:proofErr w:type="gramEnd"/>
                      <w:r>
                        <w:rPr>
                          <w:sz w:val="32"/>
                          <w:szCs w:val="32"/>
                        </w:rPr>
                        <w:t xml:space="preserve"> Citizen, But You Still Need A RIAC Advisal</w:t>
                      </w:r>
                    </w:p>
                  </w:txbxContent>
                </v:textbox>
                <w10:wrap type="square" anchorx="margin" anchory="margin"/>
              </v:shape>
            </w:pict>
          </mc:Fallback>
        </mc:AlternateContent>
      </w:r>
    </w:p>
    <w:p w14:paraId="02C9193B" w14:textId="0E1BB53F" w:rsidR="00CB4221" w:rsidRDefault="00560100" w:rsidP="00A6481F">
      <w:pPr>
        <w:pStyle w:val="RIACParagraph"/>
      </w:pPr>
      <w:r>
        <w:t xml:space="preserve">If your client produces either (1) a U.S. passport </w:t>
      </w:r>
      <w:r w:rsidRPr="00A6481F">
        <w:rPr>
          <w:i/>
        </w:rPr>
        <w:t>that lists their place of birth as outside the U.S.</w:t>
      </w:r>
      <w:r>
        <w:t xml:space="preserve"> or (2)</w:t>
      </w:r>
      <w:r w:rsidRPr="008B461B">
        <w:t xml:space="preserve"> </w:t>
      </w:r>
      <w:r>
        <w:t xml:space="preserve">a Certificate of Naturalization, you must still contact the RIAC for immigration support. </w:t>
      </w:r>
    </w:p>
    <w:p w14:paraId="74738CD2" w14:textId="77777777" w:rsidR="00CB4221" w:rsidRDefault="00CB4221" w:rsidP="00A6481F">
      <w:pPr>
        <w:pStyle w:val="RIACParagraph"/>
      </w:pPr>
    </w:p>
    <w:p w14:paraId="76EAFC3F" w14:textId="77D9AA9F" w:rsidR="00560100" w:rsidRDefault="00560100" w:rsidP="00A6481F">
      <w:pPr>
        <w:pStyle w:val="RIACParagraph"/>
      </w:pPr>
      <w:r>
        <w:t>In this situation, we will generally need confirmation of two things:</w:t>
      </w:r>
    </w:p>
    <w:p w14:paraId="2FDC04F5" w14:textId="77777777" w:rsidR="00560100" w:rsidRDefault="00560100" w:rsidP="00560100">
      <w:pPr>
        <w:pStyle w:val="RIACParagraph"/>
      </w:pPr>
    </w:p>
    <w:p w14:paraId="26B6FF73" w14:textId="77777777" w:rsidR="00560100" w:rsidRDefault="00560100" w:rsidP="00560100">
      <w:pPr>
        <w:pStyle w:val="NumberedParagraph"/>
        <w:numPr>
          <w:ilvl w:val="6"/>
          <w:numId w:val="35"/>
        </w:numPr>
        <w:ind w:left="720"/>
      </w:pPr>
      <w:r>
        <w:t>The date that your client naturalized to become a U.S. citizen; and</w:t>
      </w:r>
    </w:p>
    <w:p w14:paraId="5572AD73" w14:textId="163C03EB" w:rsidR="00560100" w:rsidRDefault="00560100" w:rsidP="00560100">
      <w:pPr>
        <w:pStyle w:val="NumberedParagraph"/>
        <w:numPr>
          <w:ilvl w:val="6"/>
          <w:numId w:val="35"/>
        </w:numPr>
        <w:ind w:left="720"/>
      </w:pPr>
      <w:r>
        <w:t>Whether any misconduct (including uncharged misconduct</w:t>
      </w:r>
      <w:r w:rsidR="00CB4221">
        <w:t xml:space="preserve"> like drug use/abuse or historical misconduct</w:t>
      </w:r>
      <w:r>
        <w:t>) is alleged to have occurred prior to that date.</w:t>
      </w:r>
    </w:p>
    <w:p w14:paraId="2B750A57" w14:textId="68341D47" w:rsidR="00560100" w:rsidRDefault="00560100" w:rsidP="00560100">
      <w:pPr>
        <w:pStyle w:val="RIACParagraph"/>
      </w:pPr>
      <w:r>
        <w:t xml:space="preserve">With this information, we will be able to advise whether your client has any risk of being placed into denaturalization proceedings (in which case, we would undertake the full advisal process) or not (in which case, we will advise you </w:t>
      </w:r>
      <w:proofErr w:type="gramStart"/>
      <w:r>
        <w:t>can proceed</w:t>
      </w:r>
      <w:proofErr w:type="gramEnd"/>
      <w:r>
        <w:t xml:space="preserve"> in your representation as normal).</w:t>
      </w:r>
    </w:p>
    <w:p w14:paraId="24ADF77A" w14:textId="3BD81982" w:rsidR="00AD6240" w:rsidRDefault="00AD6240" w:rsidP="00560100">
      <w:pPr>
        <w:pStyle w:val="RIACParagraph"/>
      </w:pPr>
    </w:p>
    <w:p w14:paraId="7344EC11" w14:textId="27037DDB" w:rsidR="00AD6240" w:rsidRDefault="00AD6240" w:rsidP="00A6481F">
      <w:pPr>
        <w:pStyle w:val="RIACParagraph"/>
      </w:pPr>
    </w:p>
    <w:p w14:paraId="36A80B35" w14:textId="556EF71A" w:rsidR="00AD6240" w:rsidRDefault="00AD6240" w:rsidP="00AD6240">
      <w:pPr>
        <w:pStyle w:val="RIACParagraph"/>
        <w:jc w:val="center"/>
      </w:pPr>
    </w:p>
    <w:p w14:paraId="4A16004D" w14:textId="5A268D9C" w:rsidR="00A6481F" w:rsidRDefault="00A6481F" w:rsidP="00AD6240">
      <w:pPr>
        <w:pStyle w:val="RIACParagraph"/>
        <w:jc w:val="center"/>
      </w:pPr>
    </w:p>
    <w:p w14:paraId="71AF267D" w14:textId="4BFFFA2C" w:rsidR="00A6481F" w:rsidRDefault="00CB4221" w:rsidP="00AD6240">
      <w:pPr>
        <w:pStyle w:val="RIACParagraph"/>
        <w:jc w:val="center"/>
      </w:pPr>
      <w:r>
        <w:rPr>
          <w:noProof/>
        </w:rPr>
        <mc:AlternateContent>
          <mc:Choice Requires="wpg">
            <w:drawing>
              <wp:anchor distT="0" distB="0" distL="114300" distR="114300" simplePos="0" relativeHeight="251666432" behindDoc="0" locked="0" layoutInCell="1" allowOverlap="1" wp14:anchorId="55835A85" wp14:editId="339CD683">
                <wp:simplePos x="0" y="0"/>
                <wp:positionH relativeFrom="column">
                  <wp:posOffset>95718</wp:posOffset>
                </wp:positionH>
                <wp:positionV relativeFrom="paragraph">
                  <wp:posOffset>158616</wp:posOffset>
                </wp:positionV>
                <wp:extent cx="5896877" cy="3179846"/>
                <wp:effectExtent l="0" t="0" r="66040" b="59055"/>
                <wp:wrapNone/>
                <wp:docPr id="1658880306" name="Group 11"/>
                <wp:cNvGraphicFramePr/>
                <a:graphic xmlns:a="http://schemas.openxmlformats.org/drawingml/2006/main">
                  <a:graphicData uri="http://schemas.microsoft.com/office/word/2010/wordprocessingGroup">
                    <wpg:wgp>
                      <wpg:cNvGrpSpPr/>
                      <wpg:grpSpPr>
                        <a:xfrm>
                          <a:off x="0" y="0"/>
                          <a:ext cx="5896877" cy="3179846"/>
                          <a:chOff x="0" y="0"/>
                          <a:chExt cx="5896877" cy="3179846"/>
                        </a:xfrm>
                      </wpg:grpSpPr>
                      <wpg:grpSp>
                        <wpg:cNvPr id="1614624673" name="Group 8"/>
                        <wpg:cNvGrpSpPr/>
                        <wpg:grpSpPr>
                          <a:xfrm>
                            <a:off x="0" y="0"/>
                            <a:ext cx="5520188" cy="2586355"/>
                            <a:chOff x="0" y="0"/>
                            <a:chExt cx="5520188" cy="2586355"/>
                          </a:xfrm>
                        </wpg:grpSpPr>
                        <pic:pic xmlns:pic="http://schemas.openxmlformats.org/drawingml/2006/picture">
                          <pic:nvPicPr>
                            <pic:cNvPr id="294751714" name="Picture 3"/>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3732028" y="63796"/>
                              <a:ext cx="1788160" cy="2508250"/>
                            </a:xfrm>
                            <a:prstGeom prst="rect">
                              <a:avLst/>
                            </a:prstGeom>
                            <a:noFill/>
                            <a:ln>
                              <a:noFill/>
                            </a:ln>
                          </pic:spPr>
                        </pic:pic>
                        <pic:pic xmlns:pic="http://schemas.openxmlformats.org/drawingml/2006/picture">
                          <pic:nvPicPr>
                            <pic:cNvPr id="1919214949" name="Picture 4" descr="The U.S. Certificate of Naturalization, Explaine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21050" cy="2586355"/>
                            </a:xfrm>
                            <a:prstGeom prst="rect">
                              <a:avLst/>
                            </a:prstGeom>
                            <a:noFill/>
                            <a:ln>
                              <a:noFill/>
                            </a:ln>
                          </pic:spPr>
                        </pic:pic>
                      </wpg:grpSp>
                      <wps:wsp>
                        <wps:cNvPr id="2131035211" name="Text Box 2"/>
                        <wps:cNvSpPr txBox="1">
                          <a:spLocks noChangeArrowheads="1"/>
                        </wps:cNvSpPr>
                        <wps:spPr bwMode="auto">
                          <a:xfrm>
                            <a:off x="3580397" y="2636921"/>
                            <a:ext cx="2316480" cy="542925"/>
                          </a:xfrm>
                          <a:custGeom>
                            <a:avLst/>
                            <a:gdLst>
                              <a:gd name="csX0" fmla="*/ 0 w 2316480"/>
                              <a:gd name="csY0" fmla="*/ 0 h 542925"/>
                              <a:gd name="csX1" fmla="*/ 532790 w 2316480"/>
                              <a:gd name="csY1" fmla="*/ 0 h 542925"/>
                              <a:gd name="csX2" fmla="*/ 1111910 w 2316480"/>
                              <a:gd name="csY2" fmla="*/ 0 h 542925"/>
                              <a:gd name="csX3" fmla="*/ 1737360 w 2316480"/>
                              <a:gd name="csY3" fmla="*/ 0 h 542925"/>
                              <a:gd name="csX4" fmla="*/ 2316480 w 2316480"/>
                              <a:gd name="csY4" fmla="*/ 0 h 542925"/>
                              <a:gd name="csX5" fmla="*/ 2316480 w 2316480"/>
                              <a:gd name="csY5" fmla="*/ 542925 h 542925"/>
                              <a:gd name="csX6" fmla="*/ 1714195 w 2316480"/>
                              <a:gd name="csY6" fmla="*/ 542925 h 542925"/>
                              <a:gd name="csX7" fmla="*/ 1135075 w 2316480"/>
                              <a:gd name="csY7" fmla="*/ 542925 h 542925"/>
                              <a:gd name="csX8" fmla="*/ 555955 w 2316480"/>
                              <a:gd name="csY8" fmla="*/ 542925 h 542925"/>
                              <a:gd name="csX9" fmla="*/ 0 w 2316480"/>
                              <a:gd name="csY9" fmla="*/ 542925 h 542925"/>
                              <a:gd name="csX10" fmla="*/ 0 w 2316480"/>
                              <a:gd name="csY10" fmla="*/ 0 h 5429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2316480" h="542925" fill="none" extrusionOk="0">
                                <a:moveTo>
                                  <a:pt x="0" y="0"/>
                                </a:moveTo>
                                <a:cubicBezTo>
                                  <a:pt x="106956" y="-43090"/>
                                  <a:pt x="354330" y="43311"/>
                                  <a:pt x="532790" y="0"/>
                                </a:cubicBezTo>
                                <a:cubicBezTo>
                                  <a:pt x="711250" y="-43311"/>
                                  <a:pt x="844451" y="10599"/>
                                  <a:pt x="1111910" y="0"/>
                                </a:cubicBezTo>
                                <a:cubicBezTo>
                                  <a:pt x="1379369" y="-10599"/>
                                  <a:pt x="1542482" y="56296"/>
                                  <a:pt x="1737360" y="0"/>
                                </a:cubicBezTo>
                                <a:cubicBezTo>
                                  <a:pt x="1932238" y="-56296"/>
                                  <a:pt x="2097859" y="57945"/>
                                  <a:pt x="2316480" y="0"/>
                                </a:cubicBezTo>
                                <a:cubicBezTo>
                                  <a:pt x="2372088" y="247754"/>
                                  <a:pt x="2288061" y="413184"/>
                                  <a:pt x="2316480" y="542925"/>
                                </a:cubicBezTo>
                                <a:cubicBezTo>
                                  <a:pt x="2084525" y="612916"/>
                                  <a:pt x="1968355" y="481199"/>
                                  <a:pt x="1714195" y="542925"/>
                                </a:cubicBezTo>
                                <a:cubicBezTo>
                                  <a:pt x="1460036" y="604651"/>
                                  <a:pt x="1273616" y="524067"/>
                                  <a:pt x="1135075" y="542925"/>
                                </a:cubicBezTo>
                                <a:cubicBezTo>
                                  <a:pt x="996534" y="561783"/>
                                  <a:pt x="707908" y="511893"/>
                                  <a:pt x="555955" y="542925"/>
                                </a:cubicBezTo>
                                <a:cubicBezTo>
                                  <a:pt x="404002" y="573957"/>
                                  <a:pt x="214641" y="521948"/>
                                  <a:pt x="0" y="542925"/>
                                </a:cubicBezTo>
                                <a:cubicBezTo>
                                  <a:pt x="-29742" y="273778"/>
                                  <a:pt x="16806" y="247356"/>
                                  <a:pt x="0" y="0"/>
                                </a:cubicBezTo>
                                <a:close/>
                              </a:path>
                              <a:path w="2316480" h="542925" stroke="0" extrusionOk="0">
                                <a:moveTo>
                                  <a:pt x="0" y="0"/>
                                </a:moveTo>
                                <a:cubicBezTo>
                                  <a:pt x="237574" y="-54749"/>
                                  <a:pt x="345455" y="30280"/>
                                  <a:pt x="579120" y="0"/>
                                </a:cubicBezTo>
                                <a:cubicBezTo>
                                  <a:pt x="812785" y="-30280"/>
                                  <a:pt x="1052234" y="71150"/>
                                  <a:pt x="1204570" y="0"/>
                                </a:cubicBezTo>
                                <a:cubicBezTo>
                                  <a:pt x="1356906" y="-71150"/>
                                  <a:pt x="1577891" y="54186"/>
                                  <a:pt x="1714195" y="0"/>
                                </a:cubicBezTo>
                                <a:cubicBezTo>
                                  <a:pt x="1850499" y="-54186"/>
                                  <a:pt x="2103299" y="68958"/>
                                  <a:pt x="2316480" y="0"/>
                                </a:cubicBezTo>
                                <a:cubicBezTo>
                                  <a:pt x="2350131" y="246924"/>
                                  <a:pt x="2291595" y="420026"/>
                                  <a:pt x="2316480" y="542925"/>
                                </a:cubicBezTo>
                                <a:cubicBezTo>
                                  <a:pt x="2073886" y="603053"/>
                                  <a:pt x="1856541" y="482545"/>
                                  <a:pt x="1737360" y="542925"/>
                                </a:cubicBezTo>
                                <a:cubicBezTo>
                                  <a:pt x="1618179" y="603305"/>
                                  <a:pt x="1262743" y="518406"/>
                                  <a:pt x="1111910" y="542925"/>
                                </a:cubicBezTo>
                                <a:cubicBezTo>
                                  <a:pt x="961077" y="567444"/>
                                  <a:pt x="805767" y="535694"/>
                                  <a:pt x="555955" y="542925"/>
                                </a:cubicBezTo>
                                <a:cubicBezTo>
                                  <a:pt x="306143" y="550156"/>
                                  <a:pt x="174068" y="520090"/>
                                  <a:pt x="0" y="542925"/>
                                </a:cubicBezTo>
                                <a:cubicBezTo>
                                  <a:pt x="-41546" y="355010"/>
                                  <a:pt x="60907" y="117942"/>
                                  <a:pt x="0" y="0"/>
                                </a:cubicBezTo>
                                <a:close/>
                              </a:path>
                            </a:pathLst>
                          </a:custGeom>
                          <a:solidFill>
                            <a:srgbClr val="FFFFFF"/>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4CF177C9" w14:textId="722DB5E7" w:rsidR="00A6481F" w:rsidRPr="00A6481F" w:rsidRDefault="00A6481F" w:rsidP="00A6481F">
                              <w:pPr>
                                <w:jc w:val="center"/>
                                <w:rPr>
                                  <w:u w:val="single"/>
                                </w:rPr>
                              </w:pPr>
                              <w:r>
                                <w:t>Only if passport lists overseas place of birth</w:t>
                              </w:r>
                            </w:p>
                          </w:txbxContent>
                        </wps:txbx>
                        <wps:bodyPr rot="0" vert="horz" wrap="square" lIns="91440" tIns="45720" rIns="91440" bIns="45720" anchor="t" anchorCtr="0">
                          <a:noAutofit/>
                        </wps:bodyPr>
                      </wps:wsp>
                      <wps:wsp>
                        <wps:cNvPr id="1974434859" name="Arrow: Up 7"/>
                        <wps:cNvSpPr/>
                        <wps:spPr>
                          <a:xfrm>
                            <a:off x="4518860" y="2232861"/>
                            <a:ext cx="308344" cy="393404"/>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5835A85" id="Group 11" o:spid="_x0000_s1033" style="position:absolute;left:0;text-align:left;margin-left:7.55pt;margin-top:12.5pt;width:464.3pt;height:250.4pt;z-index:251666432" coordsize="58968,317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">
                <v:group id="Group 8" o:spid="_x0000_s1034" style="position:absolute;width:55201;height:25863" coordsize="55201,25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">
                  <v:shape id="Picture 3" o:spid="_x0000_s1035" type="#_x0000_t75" style="position:absolute;left:37320;top:637;width:17881;height:25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">
                    <v:imagedata r:id="rId17" o:title=""/>
                  </v:shape>
                  <v:shape id="Picture 4" o:spid="_x0000_s1036" type="#_x0000_t75" alt="The U.S. Certificate of Naturalization, Explained" style="position:absolute;width:33210;height:25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">
                    <v:imagedata r:id="rId18" o:title="The U.S"/>
                  </v:shape>
                </v:group>
                <v:shape id="_x0000_s1037" type="#_x0000_t202" style="position:absolute;left:35803;top:26369;width:23165;height:5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" strokecolor="black [3213]">
                  <v:textbox>
                    <w:txbxContent>
                      <w:p w14:paraId="4CF177C9" w14:textId="722DB5E7" w:rsidR="00A6481F" w:rsidRPr="00A6481F" w:rsidRDefault="00A6481F" w:rsidP="00A6481F">
                        <w:pPr>
                          <w:jc w:val="center"/>
                          <w:rPr>
                            <w:u w:val="single"/>
                          </w:rPr>
                        </w:pPr>
                        <w:r>
                          <w:t>Only if passport lists overseas place of birth</w:t>
                        </w:r>
                      </w:p>
                    </w:txbxContent>
                  </v:textbox>
                </v:shape>
                <v:shape id="Arrow: Up 7" o:spid="_x0000_s1038" type="#_x0000_t68" style="position:absolute;left:45188;top:22328;width:3084;height:3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" adj="8465" fillcolor="#156082 [3204]" strokecolor="#030e13 [484]" strokeweight="1.5pt"/>
              </v:group>
            </w:pict>
          </mc:Fallback>
        </mc:AlternateContent>
      </w:r>
    </w:p>
    <w:p w14:paraId="5F68BBEC" w14:textId="77777777" w:rsidR="00A6481F" w:rsidRDefault="00A6481F" w:rsidP="00AD6240">
      <w:pPr>
        <w:pStyle w:val="RIACParagraph"/>
        <w:jc w:val="center"/>
      </w:pPr>
    </w:p>
    <w:p w14:paraId="6944EB95" w14:textId="6C8C71E7" w:rsidR="00A6481F" w:rsidRDefault="00A6481F" w:rsidP="00AD6240">
      <w:pPr>
        <w:pStyle w:val="RIACParagraph"/>
        <w:jc w:val="center"/>
      </w:pPr>
    </w:p>
    <w:p w14:paraId="108FF1BF" w14:textId="76BEB8FD" w:rsidR="00A6481F" w:rsidRDefault="00A6481F" w:rsidP="00AD6240">
      <w:pPr>
        <w:pStyle w:val="RIACParagraph"/>
        <w:jc w:val="center"/>
      </w:pPr>
    </w:p>
    <w:p w14:paraId="32A3D80F" w14:textId="77777777" w:rsidR="00A6481F" w:rsidRDefault="00A6481F" w:rsidP="00AD6240">
      <w:pPr>
        <w:pStyle w:val="RIACParagraph"/>
        <w:jc w:val="center"/>
      </w:pPr>
    </w:p>
    <w:p w14:paraId="0C612CD6" w14:textId="19C8A5F5" w:rsidR="00A6481F" w:rsidRDefault="00A6481F" w:rsidP="00AD6240">
      <w:pPr>
        <w:pStyle w:val="RIACParagraph"/>
        <w:jc w:val="center"/>
      </w:pPr>
    </w:p>
    <w:p w14:paraId="6B3B7D8C" w14:textId="37F6B882" w:rsidR="00A6481F" w:rsidRDefault="00A6481F" w:rsidP="00AD6240">
      <w:pPr>
        <w:pStyle w:val="RIACParagraph"/>
        <w:jc w:val="center"/>
      </w:pPr>
    </w:p>
    <w:p w14:paraId="5CCDC36D" w14:textId="5940EE90" w:rsidR="00A6481F" w:rsidRDefault="00A6481F" w:rsidP="00AD6240">
      <w:pPr>
        <w:pStyle w:val="RIACParagraph"/>
        <w:jc w:val="center"/>
      </w:pPr>
    </w:p>
    <w:p w14:paraId="1086C236" w14:textId="372B095D" w:rsidR="00A6481F" w:rsidRDefault="00A6481F" w:rsidP="00AD6240">
      <w:pPr>
        <w:pStyle w:val="RIACParagraph"/>
        <w:jc w:val="center"/>
      </w:pPr>
    </w:p>
    <w:p w14:paraId="3E80479B" w14:textId="7341A5D6" w:rsidR="00A6481F" w:rsidRDefault="00A6481F" w:rsidP="00AD6240">
      <w:pPr>
        <w:pStyle w:val="RIACParagraph"/>
        <w:jc w:val="center"/>
      </w:pPr>
    </w:p>
    <w:p w14:paraId="0FB64418" w14:textId="41E66A77" w:rsidR="00A6481F" w:rsidRDefault="00A6481F" w:rsidP="00AD6240">
      <w:pPr>
        <w:pStyle w:val="RIACParagraph"/>
        <w:jc w:val="center"/>
      </w:pPr>
    </w:p>
    <w:p w14:paraId="7A61DB58" w14:textId="15EC05A4" w:rsidR="00A6481F" w:rsidRDefault="00A6481F" w:rsidP="00AD6240">
      <w:pPr>
        <w:pStyle w:val="RIACParagraph"/>
        <w:jc w:val="center"/>
      </w:pPr>
    </w:p>
    <w:p w14:paraId="10A273AA" w14:textId="77777777" w:rsidR="00A6481F" w:rsidRDefault="00A6481F" w:rsidP="00AD6240">
      <w:pPr>
        <w:pStyle w:val="RIACParagraph"/>
        <w:jc w:val="center"/>
      </w:pPr>
    </w:p>
    <w:p w14:paraId="5E4CDBC5" w14:textId="77777777" w:rsidR="00A6481F" w:rsidRDefault="00A6481F" w:rsidP="00AD6240">
      <w:pPr>
        <w:pStyle w:val="RIACParagraph"/>
        <w:jc w:val="center"/>
      </w:pPr>
    </w:p>
    <w:p w14:paraId="13834F6E" w14:textId="77777777" w:rsidR="00CB4221" w:rsidRDefault="00CB4221" w:rsidP="00AD6240">
      <w:pPr>
        <w:pStyle w:val="RIACParagraph"/>
        <w:jc w:val="center"/>
      </w:pPr>
    </w:p>
    <w:p w14:paraId="1BB4893E" w14:textId="77777777" w:rsidR="00CB4221" w:rsidRDefault="00CB4221" w:rsidP="00AD6240">
      <w:pPr>
        <w:pStyle w:val="RIACParagraph"/>
        <w:jc w:val="center"/>
      </w:pPr>
    </w:p>
    <w:p w14:paraId="76E1E5D3" w14:textId="77777777" w:rsidR="00CB4221" w:rsidRDefault="00CB4221" w:rsidP="00AD6240">
      <w:pPr>
        <w:pStyle w:val="RIACParagraph"/>
        <w:jc w:val="center"/>
      </w:pPr>
    </w:p>
    <w:p w14:paraId="101CEF24" w14:textId="77777777" w:rsidR="00CB4221" w:rsidRDefault="00CB4221" w:rsidP="00AD6240">
      <w:pPr>
        <w:pStyle w:val="RIACParagraph"/>
        <w:jc w:val="center"/>
      </w:pPr>
    </w:p>
    <w:p w14:paraId="028DD28E" w14:textId="77777777" w:rsidR="00A6481F" w:rsidRDefault="00A6481F" w:rsidP="00AD6240">
      <w:pPr>
        <w:pStyle w:val="RIACParagraph"/>
        <w:jc w:val="center"/>
      </w:pPr>
    </w:p>
    <w:p w14:paraId="60E15B44" w14:textId="77777777" w:rsidR="00FB5C44" w:rsidRDefault="00FB5C44" w:rsidP="00AD6240">
      <w:pPr>
        <w:pStyle w:val="RIACParagraph"/>
        <w:jc w:val="center"/>
      </w:pPr>
    </w:p>
    <w:p w14:paraId="441A8538" w14:textId="72C299C6" w:rsidR="00560100" w:rsidRDefault="00560100" w:rsidP="00560100">
      <w:pPr>
        <w:pStyle w:val="NoSpacing"/>
      </w:pPr>
    </w:p>
    <w:p w14:paraId="4DA189B7" w14:textId="77777777" w:rsidR="00FB5C44" w:rsidRDefault="00FB5C44" w:rsidP="00560100">
      <w:pPr>
        <w:pStyle w:val="RIACParagraph"/>
      </w:pPr>
    </w:p>
    <w:p w14:paraId="5F4923C5" w14:textId="6D532919" w:rsidR="00FB5C44" w:rsidRDefault="00FB5C44" w:rsidP="00560100">
      <w:pPr>
        <w:pStyle w:val="RIACParagraph"/>
      </w:pPr>
      <w:r>
        <w:rPr>
          <w:noProof/>
        </w:rPr>
        <w:lastRenderedPageBreak/>
        <mc:AlternateContent>
          <mc:Choice Requires="wps">
            <w:drawing>
              <wp:anchor distT="0" distB="0" distL="114300" distR="114300" simplePos="0" relativeHeight="251675648" behindDoc="0" locked="0" layoutInCell="1" allowOverlap="1" wp14:anchorId="6FB7C6AB" wp14:editId="6084DEF1">
                <wp:simplePos x="0" y="0"/>
                <wp:positionH relativeFrom="margin">
                  <wp:posOffset>0</wp:posOffset>
                </wp:positionH>
                <wp:positionV relativeFrom="margin">
                  <wp:posOffset>131730</wp:posOffset>
                </wp:positionV>
                <wp:extent cx="5943600" cy="718185"/>
                <wp:effectExtent l="19050" t="38100" r="38100" b="62865"/>
                <wp:wrapSquare wrapText="bothSides"/>
                <wp:docPr id="38336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18185"/>
                        </a:xfrm>
                        <a:custGeom>
                          <a:avLst/>
                          <a:gdLst>
                            <a:gd name="csX0" fmla="*/ 0 w 5943600"/>
                            <a:gd name="csY0" fmla="*/ 0 h 718645"/>
                            <a:gd name="csX1" fmla="*/ 475488 w 5943600"/>
                            <a:gd name="csY1" fmla="*/ 0 h 718645"/>
                            <a:gd name="csX2" fmla="*/ 891540 w 5943600"/>
                            <a:gd name="csY2" fmla="*/ 0 h 718645"/>
                            <a:gd name="csX3" fmla="*/ 1367028 w 5943600"/>
                            <a:gd name="csY3" fmla="*/ 0 h 718645"/>
                            <a:gd name="csX4" fmla="*/ 1901952 w 5943600"/>
                            <a:gd name="csY4" fmla="*/ 0 h 718645"/>
                            <a:gd name="csX5" fmla="*/ 2496312 w 5943600"/>
                            <a:gd name="csY5" fmla="*/ 0 h 718645"/>
                            <a:gd name="csX6" fmla="*/ 2912364 w 5943600"/>
                            <a:gd name="csY6" fmla="*/ 0 h 718645"/>
                            <a:gd name="csX7" fmla="*/ 3328416 w 5943600"/>
                            <a:gd name="csY7" fmla="*/ 0 h 718645"/>
                            <a:gd name="csX8" fmla="*/ 3922776 w 5943600"/>
                            <a:gd name="csY8" fmla="*/ 0 h 718645"/>
                            <a:gd name="csX9" fmla="*/ 4576572 w 5943600"/>
                            <a:gd name="csY9" fmla="*/ 0 h 718645"/>
                            <a:gd name="csX10" fmla="*/ 4992624 w 5943600"/>
                            <a:gd name="csY10" fmla="*/ 0 h 718645"/>
                            <a:gd name="csX11" fmla="*/ 5943600 w 5943600"/>
                            <a:gd name="csY11" fmla="*/ 0 h 718645"/>
                            <a:gd name="csX12" fmla="*/ 5943600 w 5943600"/>
                            <a:gd name="csY12" fmla="*/ 352136 h 718645"/>
                            <a:gd name="csX13" fmla="*/ 5943600 w 5943600"/>
                            <a:gd name="csY13" fmla="*/ 718645 h 718645"/>
                            <a:gd name="csX14" fmla="*/ 5349240 w 5943600"/>
                            <a:gd name="csY14" fmla="*/ 718645 h 718645"/>
                            <a:gd name="csX15" fmla="*/ 4695444 w 5943600"/>
                            <a:gd name="csY15" fmla="*/ 718645 h 718645"/>
                            <a:gd name="csX16" fmla="*/ 4279392 w 5943600"/>
                            <a:gd name="csY16" fmla="*/ 718645 h 718645"/>
                            <a:gd name="csX17" fmla="*/ 3566160 w 5943600"/>
                            <a:gd name="csY17" fmla="*/ 718645 h 718645"/>
                            <a:gd name="csX18" fmla="*/ 3031236 w 5943600"/>
                            <a:gd name="csY18" fmla="*/ 718645 h 718645"/>
                            <a:gd name="csX19" fmla="*/ 2436876 w 5943600"/>
                            <a:gd name="csY19" fmla="*/ 718645 h 718645"/>
                            <a:gd name="csX20" fmla="*/ 1842516 w 5943600"/>
                            <a:gd name="csY20" fmla="*/ 718645 h 718645"/>
                            <a:gd name="csX21" fmla="*/ 1307592 w 5943600"/>
                            <a:gd name="csY21" fmla="*/ 718645 h 718645"/>
                            <a:gd name="csX22" fmla="*/ 891540 w 5943600"/>
                            <a:gd name="csY22" fmla="*/ 718645 h 718645"/>
                            <a:gd name="csX23" fmla="*/ 0 w 5943600"/>
                            <a:gd name="csY23" fmla="*/ 718645 h 718645"/>
                            <a:gd name="csX24" fmla="*/ 0 w 5943600"/>
                            <a:gd name="csY24" fmla="*/ 373695 h 718645"/>
                            <a:gd name="csX25" fmla="*/ 0 w 5943600"/>
                            <a:gd name="csY25" fmla="*/ 0 h 71864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1864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54114" y="147672"/>
                                <a:pt x="5906616" y="268510"/>
                                <a:pt x="5943600" y="352136"/>
                              </a:cubicBezTo>
                              <a:cubicBezTo>
                                <a:pt x="5980584" y="435762"/>
                                <a:pt x="5924065" y="602642"/>
                                <a:pt x="5943600" y="718645"/>
                              </a:cubicBezTo>
                              <a:cubicBezTo>
                                <a:pt x="5772791" y="735741"/>
                                <a:pt x="5515719" y="709687"/>
                                <a:pt x="5349240" y="718645"/>
                              </a:cubicBezTo>
                              <a:cubicBezTo>
                                <a:pt x="5182761" y="727603"/>
                                <a:pt x="4924785" y="679621"/>
                                <a:pt x="4695444" y="718645"/>
                              </a:cubicBezTo>
                              <a:cubicBezTo>
                                <a:pt x="4466103" y="757669"/>
                                <a:pt x="4457672" y="681169"/>
                                <a:pt x="4279392" y="718645"/>
                              </a:cubicBezTo>
                              <a:cubicBezTo>
                                <a:pt x="4101112" y="756121"/>
                                <a:pt x="3749355" y="648010"/>
                                <a:pt x="3566160" y="718645"/>
                              </a:cubicBezTo>
                              <a:cubicBezTo>
                                <a:pt x="3382965" y="789280"/>
                                <a:pt x="3293358" y="673131"/>
                                <a:pt x="3031236" y="718645"/>
                              </a:cubicBezTo>
                              <a:cubicBezTo>
                                <a:pt x="2769114" y="764159"/>
                                <a:pt x="2586626" y="705963"/>
                                <a:pt x="2436876" y="718645"/>
                              </a:cubicBezTo>
                              <a:cubicBezTo>
                                <a:pt x="2287126" y="731327"/>
                                <a:pt x="2097857" y="687464"/>
                                <a:pt x="1842516" y="718645"/>
                              </a:cubicBezTo>
                              <a:cubicBezTo>
                                <a:pt x="1587175" y="749826"/>
                                <a:pt x="1476490" y="671847"/>
                                <a:pt x="1307592" y="718645"/>
                              </a:cubicBezTo>
                              <a:cubicBezTo>
                                <a:pt x="1138694" y="765443"/>
                                <a:pt x="1096547" y="703192"/>
                                <a:pt x="891540" y="718645"/>
                              </a:cubicBezTo>
                              <a:cubicBezTo>
                                <a:pt x="686533" y="734098"/>
                                <a:pt x="404865" y="718462"/>
                                <a:pt x="0" y="718645"/>
                              </a:cubicBezTo>
                              <a:cubicBezTo>
                                <a:pt x="-27197" y="623365"/>
                                <a:pt x="34818" y="511342"/>
                                <a:pt x="0" y="373695"/>
                              </a:cubicBezTo>
                              <a:cubicBezTo>
                                <a:pt x="-34818" y="236048"/>
                                <a:pt x="32537" y="185173"/>
                                <a:pt x="0" y="0"/>
                              </a:cubicBezTo>
                              <a:close/>
                            </a:path>
                            <a:path w="5943600" h="71864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49615" y="146563"/>
                                <a:pt x="5921522" y="212529"/>
                                <a:pt x="5943600" y="344950"/>
                              </a:cubicBezTo>
                              <a:cubicBezTo>
                                <a:pt x="5965678" y="477371"/>
                                <a:pt x="5920789" y="573280"/>
                                <a:pt x="5943600" y="718645"/>
                              </a:cubicBezTo>
                              <a:cubicBezTo>
                                <a:pt x="5757897" y="752751"/>
                                <a:pt x="5574771" y="698790"/>
                                <a:pt x="5289804" y="718645"/>
                              </a:cubicBezTo>
                              <a:cubicBezTo>
                                <a:pt x="5004837" y="738500"/>
                                <a:pt x="4886845" y="687402"/>
                                <a:pt x="4754880" y="718645"/>
                              </a:cubicBezTo>
                              <a:cubicBezTo>
                                <a:pt x="4622915" y="749888"/>
                                <a:pt x="4336119" y="697315"/>
                                <a:pt x="4101084" y="718645"/>
                              </a:cubicBezTo>
                              <a:cubicBezTo>
                                <a:pt x="3866049" y="739975"/>
                                <a:pt x="3767473" y="677381"/>
                                <a:pt x="3625596" y="718645"/>
                              </a:cubicBezTo>
                              <a:cubicBezTo>
                                <a:pt x="3483719" y="759909"/>
                                <a:pt x="3296730" y="681311"/>
                                <a:pt x="3209544" y="718645"/>
                              </a:cubicBezTo>
                              <a:cubicBezTo>
                                <a:pt x="3122358" y="755979"/>
                                <a:pt x="2845179" y="669797"/>
                                <a:pt x="2555748" y="718645"/>
                              </a:cubicBezTo>
                              <a:cubicBezTo>
                                <a:pt x="2266317" y="767493"/>
                                <a:pt x="2257452" y="712258"/>
                                <a:pt x="2080260" y="718645"/>
                              </a:cubicBezTo>
                              <a:cubicBezTo>
                                <a:pt x="1903068" y="725032"/>
                                <a:pt x="1778409" y="697918"/>
                                <a:pt x="1485900" y="718645"/>
                              </a:cubicBezTo>
                              <a:cubicBezTo>
                                <a:pt x="1193391" y="739372"/>
                                <a:pt x="1206004" y="669024"/>
                                <a:pt x="1010412" y="718645"/>
                              </a:cubicBezTo>
                              <a:cubicBezTo>
                                <a:pt x="814820" y="768266"/>
                                <a:pt x="304852" y="641971"/>
                                <a:pt x="0" y="718645"/>
                              </a:cubicBezTo>
                              <a:cubicBezTo>
                                <a:pt x="-38458" y="581204"/>
                                <a:pt x="43075" y="521290"/>
                                <a:pt x="0" y="344950"/>
                              </a:cubicBezTo>
                              <a:cubicBezTo>
                                <a:pt x="-43075" y="168610"/>
                                <a:pt x="27948" y="89091"/>
                                <a:pt x="0" y="0"/>
                              </a:cubicBezTo>
                              <a:close/>
                            </a:path>
                          </a:pathLst>
                        </a:custGeom>
                        <a:solidFill>
                          <a:srgbClr val="FF9999"/>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63ABF813" w14:textId="28623F7E" w:rsidR="00FB5C44" w:rsidRPr="00FB5C44" w:rsidRDefault="00FB5C44" w:rsidP="00FB5C44">
                            <w:pPr>
                              <w:spacing w:line="240" w:lineRule="auto"/>
                              <w:jc w:val="center"/>
                              <w:rPr>
                                <w:sz w:val="32"/>
                                <w:szCs w:val="32"/>
                                <w:u w:val="single"/>
                              </w:rPr>
                            </w:pPr>
                            <w:r>
                              <w:rPr>
                                <w:sz w:val="32"/>
                                <w:szCs w:val="32"/>
                              </w:rPr>
                              <w:t>Questions to Ask Before Your RIAC Consult If Your Client’s Citizenship Status Is Ambiguous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FB7C6AB" id="_x0000_s1039" type="#_x0000_t202" style="position:absolute;left:0;text-align:left;margin-left:0;margin-top:10.35pt;width:468pt;height:56.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" fillcolor="#f99" strokecolor="black [3213]">
                <v:textbox>
                  <w:txbxContent>
                    <w:p w14:paraId="63ABF813" w14:textId="28623F7E" w:rsidR="00FB5C44" w:rsidRPr="00FB5C44" w:rsidRDefault="00FB5C44" w:rsidP="00FB5C44">
                      <w:pPr>
                        <w:spacing w:line="240" w:lineRule="auto"/>
                        <w:jc w:val="center"/>
                        <w:rPr>
                          <w:sz w:val="32"/>
                          <w:szCs w:val="32"/>
                          <w:u w:val="single"/>
                        </w:rPr>
                      </w:pPr>
                      <w:r>
                        <w:rPr>
                          <w:sz w:val="32"/>
                          <w:szCs w:val="32"/>
                        </w:rPr>
                        <w:t>Questions to Ask Before Your RIAC Consult If Your Client’s Citizenship Status Is Ambiguous</w:t>
                      </w:r>
                    </w:p>
                  </w:txbxContent>
                </v:textbox>
                <w10:wrap type="square" anchorx="margin" anchory="margin"/>
              </v:shape>
            </w:pict>
          </mc:Fallback>
        </mc:AlternateContent>
      </w:r>
    </w:p>
    <w:p w14:paraId="62673FB5" w14:textId="5C90472A" w:rsidR="00560100" w:rsidRDefault="00560100" w:rsidP="00560100">
      <w:pPr>
        <w:pStyle w:val="RIACParagraph"/>
      </w:pPr>
      <w:r>
        <w:t>If there is any ambiguity as to whether your client was born in the United States and documents are not available, please gather as much of the following information as you can from your client. We can then advise you whether you can proceed as normal, or if the full RIAC advisal process is needed:</w:t>
      </w:r>
    </w:p>
    <w:p w14:paraId="2E03F638" w14:textId="136BD905" w:rsidR="00560100" w:rsidRDefault="00560100" w:rsidP="00560100">
      <w:pPr>
        <w:pStyle w:val="NoSpacing"/>
      </w:pPr>
    </w:p>
    <w:p w14:paraId="690998A9" w14:textId="77777777" w:rsidR="00560100" w:rsidRDefault="00560100" w:rsidP="00560100">
      <w:pPr>
        <w:pStyle w:val="NoSpacing"/>
      </w:pPr>
    </w:p>
    <w:p w14:paraId="30326ED3" w14:textId="421B995C" w:rsidR="00560100" w:rsidRDefault="00560100" w:rsidP="00CB4221">
      <w:pPr>
        <w:pStyle w:val="Bullet"/>
        <w:numPr>
          <w:ilvl w:val="0"/>
          <w:numId w:val="40"/>
        </w:numPr>
        <w:spacing w:after="120" w:line="264" w:lineRule="auto"/>
      </w:pPr>
      <w:r w:rsidRPr="007802F3">
        <w:t>Ask for specifics of where your client was born</w:t>
      </w:r>
      <w:r>
        <w:t>;</w:t>
      </w:r>
    </w:p>
    <w:p w14:paraId="3E79080C" w14:textId="77777777" w:rsidR="00CB4221" w:rsidRPr="007802F3" w:rsidRDefault="00CB4221" w:rsidP="00CB4221">
      <w:pPr>
        <w:pStyle w:val="Bullet"/>
        <w:tabs>
          <w:tab w:val="clear" w:pos="360"/>
        </w:tabs>
        <w:spacing w:after="120" w:line="264" w:lineRule="auto"/>
      </w:pPr>
    </w:p>
    <w:p w14:paraId="19D26FEB" w14:textId="77777777" w:rsidR="00560100" w:rsidRDefault="00560100" w:rsidP="00CB4221">
      <w:pPr>
        <w:pStyle w:val="Bullet"/>
        <w:numPr>
          <w:ilvl w:val="0"/>
          <w:numId w:val="40"/>
        </w:numPr>
        <w:spacing w:after="120" w:line="264" w:lineRule="auto"/>
      </w:pPr>
      <w:r>
        <w:t>Ask for details about how they came to the United States, such as when it was, who they came with, how they entered the U.S. and where (plane, car, by foot unlawfully) and if they remember why or whether they were entitled to some kind of status in the U.S.;</w:t>
      </w:r>
    </w:p>
    <w:p w14:paraId="7AF477F7" w14:textId="77777777" w:rsidR="00CB4221" w:rsidRDefault="00CB4221" w:rsidP="00CB4221">
      <w:pPr>
        <w:pStyle w:val="Bullet"/>
        <w:tabs>
          <w:tab w:val="clear" w:pos="360"/>
        </w:tabs>
        <w:spacing w:after="120" w:line="264" w:lineRule="auto"/>
      </w:pPr>
    </w:p>
    <w:p w14:paraId="391C46FD" w14:textId="44368761" w:rsidR="00560100" w:rsidRDefault="00560100" w:rsidP="00CB4221">
      <w:pPr>
        <w:pStyle w:val="Bullet"/>
        <w:numPr>
          <w:ilvl w:val="0"/>
          <w:numId w:val="40"/>
        </w:numPr>
        <w:spacing w:after="120" w:line="264" w:lineRule="auto"/>
      </w:pPr>
      <w:r>
        <w:t>Ask if they remember details about a green card, such as where and when they were interviewed by USCIS, did they have a lawyer with them, when did they get the actual card;</w:t>
      </w:r>
    </w:p>
    <w:p w14:paraId="363E584C" w14:textId="77777777" w:rsidR="00CB4221" w:rsidRDefault="00CB4221" w:rsidP="00CB4221">
      <w:pPr>
        <w:pStyle w:val="Bullet"/>
        <w:tabs>
          <w:tab w:val="clear" w:pos="360"/>
        </w:tabs>
        <w:spacing w:after="120" w:line="264" w:lineRule="auto"/>
      </w:pPr>
    </w:p>
    <w:p w14:paraId="0CDC2FBB" w14:textId="0FAB35DF" w:rsidR="00560100" w:rsidRDefault="00560100" w:rsidP="00CB4221">
      <w:pPr>
        <w:pStyle w:val="Bullet"/>
        <w:numPr>
          <w:ilvl w:val="0"/>
          <w:numId w:val="40"/>
        </w:numPr>
        <w:spacing w:after="120" w:line="264" w:lineRule="auto"/>
      </w:pPr>
      <w:r>
        <w:t>Ask details about their parents, such as if they were U.S. citizens (whether by birth or naturalization);</w:t>
      </w:r>
    </w:p>
    <w:p w14:paraId="4E281984" w14:textId="77777777" w:rsidR="00CB4221" w:rsidRDefault="00CB4221" w:rsidP="00CB4221">
      <w:pPr>
        <w:pStyle w:val="Bullet"/>
        <w:tabs>
          <w:tab w:val="clear" w:pos="360"/>
        </w:tabs>
        <w:spacing w:after="120" w:line="264" w:lineRule="auto"/>
      </w:pPr>
    </w:p>
    <w:p w14:paraId="761FC7E9" w14:textId="10CE1C80" w:rsidR="00560100" w:rsidRDefault="00560100" w:rsidP="00CB4221">
      <w:pPr>
        <w:pStyle w:val="Bullet"/>
        <w:numPr>
          <w:ilvl w:val="0"/>
          <w:numId w:val="40"/>
        </w:numPr>
        <w:spacing w:after="120" w:line="264" w:lineRule="auto"/>
      </w:pPr>
      <w:r>
        <w:t xml:space="preserve">Double check the RAP sheet - especially the interstate addendum (if you have it). While often inaccurate as to citizenship, this sometimes has annotations which confirm </w:t>
      </w:r>
      <w:proofErr w:type="gramStart"/>
      <w:r>
        <w:t>an immigration</w:t>
      </w:r>
      <w:proofErr w:type="gramEnd"/>
      <w:r>
        <w:t xml:space="preserve"> status.</w:t>
      </w:r>
    </w:p>
    <w:p w14:paraId="60D710C8" w14:textId="77777777" w:rsidR="00CB4221" w:rsidRDefault="00CB4221" w:rsidP="00CB4221">
      <w:pPr>
        <w:pStyle w:val="ListParagraph"/>
      </w:pPr>
    </w:p>
    <w:p w14:paraId="3C453194" w14:textId="31E47335" w:rsidR="00560100" w:rsidRDefault="00560100" w:rsidP="000D1CF8">
      <w:pPr>
        <w:pStyle w:val="Bullet"/>
        <w:numPr>
          <w:ilvl w:val="0"/>
          <w:numId w:val="40"/>
        </w:numPr>
        <w:spacing w:after="120" w:line="264" w:lineRule="auto"/>
      </w:pPr>
      <w:r>
        <w:t>Even if your client says the documents are unavailable, you should use every opportunity to get copies of documents from your client.</w:t>
      </w:r>
      <w:r w:rsidR="00CB4221">
        <w:t xml:space="preserve"> RIAC has had great success supporting investigators in obtaining documents the client was not previously aware or / thought were lost.</w:t>
      </w:r>
    </w:p>
    <w:sectPr w:rsidR="00560100" w:rsidSect="005B2462">
      <w:headerReference w:type="default" r:id="rId19"/>
      <w:footerReference w:type="default" r:id="rId20"/>
      <w:headerReference w:type="first" r:id="rId21"/>
      <w:footerReference w:type="first" r:id="rId22"/>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78B8" w14:textId="77777777" w:rsidR="00864E05" w:rsidRDefault="00864E05" w:rsidP="00EA474D">
      <w:pPr>
        <w:spacing w:line="240" w:lineRule="auto"/>
      </w:pPr>
      <w:r>
        <w:separator/>
      </w:r>
    </w:p>
  </w:endnote>
  <w:endnote w:type="continuationSeparator" w:id="0">
    <w:p w14:paraId="64C5E6C3" w14:textId="77777777" w:rsidR="00864E05" w:rsidRDefault="00864E05"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9BDEA4F-F962-4866-9D64-CDAD71192F11}"/>
    <w:embedBold r:id="rId2" w:fontKey="{1F525A59-37C2-44ED-985D-E58EED257CC5}"/>
    <w:embedItalic r:id="rId3" w:fontKey="{219DFE39-13B5-4064-90EE-AB69A38684BB}"/>
    <w:embedBoldItalic r:id="rId4" w:fontKey="{BBFE5E32-10FE-4C4F-9249-B529E0DCB324}"/>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fontKey="{5BE8C34B-8ED4-44C7-9E94-7F168C6B827B}"/>
    <w:embedBoldItalic r:id="rId6" w:fontKey="{37B8719E-B6C7-4A6E-A99B-E4CACA2AAEF4}"/>
  </w:font>
  <w:font w:name="Aptos">
    <w:charset w:val="00"/>
    <w:family w:val="swiss"/>
    <w:pitch w:val="variable"/>
    <w:sig w:usb0="20000287" w:usb1="00000003" w:usb2="00000000" w:usb3="00000000" w:csb0="0000019F" w:csb1="00000000"/>
    <w:embedRegular r:id="rId7" w:subsetted="1" w:fontKey="{EF2244CC-C7C6-4A79-93E7-FF3D161CB539}"/>
    <w:embedBold r:id="rId8" w:subsetted="1" w:fontKey="{26ACC6B2-1671-46A5-B9D9-E70DADD7B301}"/>
    <w:embedItalic r:id="rId9" w:fontKey="{C268F093-5E06-4C2E-B189-20195A8FCB18}"/>
  </w:font>
  <w:font w:name="Amasis MT Pro Medium">
    <w:charset w:val="00"/>
    <w:family w:val="roman"/>
    <w:pitch w:val="variable"/>
    <w:sig w:usb0="A00000AF" w:usb1="4000205B" w:usb2="00000000" w:usb3="00000000" w:csb0="00000093" w:csb1="00000000"/>
    <w:embedBold r:id="rId10" w:subsetted="1" w:fontKey="{3A956D0A-B992-4295-AA68-72C1A4BF7902}"/>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7A8340A2" w14:textId="77777777" w:rsidTr="005B2462">
      <w:trPr>
        <w:trHeight w:val="329"/>
        <w:jc w:val="center"/>
      </w:trPr>
      <w:tc>
        <w:tcPr>
          <w:tcW w:w="10299" w:type="dxa"/>
          <w:shd w:val="clear" w:color="auto" w:fill="002641"/>
          <w:tcMar>
            <w:top w:w="80" w:type="dxa"/>
            <w:bottom w:w="80" w:type="dxa"/>
          </w:tcMar>
          <w:vAlign w:val="center"/>
        </w:tcPr>
        <w:p w14:paraId="766EE44A"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1738D655"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18538B2D" w14:textId="77777777" w:rsidR="00B40F68" w:rsidRPr="00B92918" w:rsidRDefault="00B40F68" w:rsidP="00B92918">
    <w:pPr>
      <w:pStyle w:val="Footer"/>
      <w:ind w:right="-720"/>
      <w:jc w:val="both"/>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4148F80B" w14:textId="77777777" w:rsidTr="00F07C1C">
      <w:trPr>
        <w:trHeight w:val="329"/>
        <w:jc w:val="center"/>
      </w:trPr>
      <w:tc>
        <w:tcPr>
          <w:tcW w:w="10299" w:type="dxa"/>
          <w:shd w:val="clear" w:color="auto" w:fill="002641"/>
          <w:tcMar>
            <w:top w:w="80" w:type="dxa"/>
            <w:bottom w:w="80" w:type="dxa"/>
          </w:tcMar>
          <w:vAlign w:val="center"/>
        </w:tcPr>
        <w:p w14:paraId="3CE8A0B1"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43697F64"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27609A3C"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33D99" w14:textId="77777777" w:rsidR="00864E05" w:rsidRDefault="00864E05" w:rsidP="00EA474D">
      <w:pPr>
        <w:spacing w:line="240" w:lineRule="auto"/>
      </w:pPr>
      <w:r>
        <w:separator/>
      </w:r>
    </w:p>
  </w:footnote>
  <w:footnote w:type="continuationSeparator" w:id="0">
    <w:p w14:paraId="7CCEAB45" w14:textId="77777777" w:rsidR="00864E05" w:rsidRDefault="00864E05" w:rsidP="00EA474D">
      <w:pPr>
        <w:spacing w:line="240" w:lineRule="auto"/>
      </w:pPr>
      <w:r>
        <w:continuationSeparator/>
      </w:r>
    </w:p>
  </w:footnote>
  <w:footnote w:id="1">
    <w:p w14:paraId="458BBF06" w14:textId="77777777" w:rsidR="00560100" w:rsidRDefault="00560100" w:rsidP="00560100">
      <w:pPr>
        <w:pStyle w:val="RIACParagraph"/>
        <w:ind w:hanging="274"/>
      </w:pPr>
      <w:r>
        <w:rPr>
          <w:rStyle w:val="FootnoteReference"/>
        </w:rPr>
        <w:footnoteRef/>
      </w:r>
      <w:r>
        <w:t xml:space="preserve"> </w:t>
      </w:r>
      <w:r>
        <w:tab/>
        <w:t xml:space="preserve">Some </w:t>
      </w:r>
      <w:r w:rsidRPr="00243838">
        <w:t xml:space="preserve">non-citizens may either be </w:t>
      </w:r>
      <w:proofErr w:type="gramStart"/>
      <w:r w:rsidRPr="00243838">
        <w:t>confused, or</w:t>
      </w:r>
      <w:proofErr w:type="gramEnd"/>
      <w:r w:rsidRPr="00243838">
        <w:t xml:space="preserve"> attempt to avoid admitting their status. For example, some may believe they would not be entitled to representation unless they are a citizen. Others may be mistaken because they have been told by family that they were born in the U.S. and assumed it was true.</w:t>
      </w:r>
      <w:r>
        <w:t xml:space="preserve"> If in doubt, call RIAC!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2A7F9D91" w14:textId="77777777" w:rsidTr="0073292D">
      <w:trPr>
        <w:trHeight w:hRule="exact" w:val="432"/>
      </w:trPr>
      <w:tc>
        <w:tcPr>
          <w:tcW w:w="8820" w:type="dxa"/>
        </w:tcPr>
        <w:p w14:paraId="20204203"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10912F08" w14:textId="3BB2679C"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CB4221">
            <w:rPr>
              <w:rFonts w:ascii="Aptos" w:hAnsi="Aptos"/>
              <w:i/>
              <w:color w:val="808080"/>
              <w:sz w:val="18"/>
              <w:szCs w:val="20"/>
            </w:rPr>
            <w:t xml:space="preserve">U.S. Citizenship: How To Check </w:t>
          </w:r>
          <w:proofErr w:type="gramStart"/>
          <w:r w:rsidR="00CB4221">
            <w:rPr>
              <w:rFonts w:ascii="Aptos" w:hAnsi="Aptos"/>
              <w:i/>
              <w:color w:val="808080"/>
              <w:sz w:val="18"/>
              <w:szCs w:val="20"/>
            </w:rPr>
            <w:t>And</w:t>
          </w:r>
          <w:proofErr w:type="gramEnd"/>
          <w:r w:rsidR="00CB4221">
            <w:rPr>
              <w:rFonts w:ascii="Aptos" w:hAnsi="Aptos"/>
              <w:i/>
              <w:color w:val="808080"/>
              <w:sz w:val="18"/>
              <w:szCs w:val="20"/>
            </w:rPr>
            <w:t xml:space="preserve"> Why You Need To</w:t>
          </w:r>
          <w:r>
            <w:rPr>
              <w:rFonts w:ascii="Times New Roman" w:hAnsi="Times New Roman"/>
              <w:color w:val="808080"/>
              <w:sz w:val="20"/>
              <w:szCs w:val="20"/>
            </w:rPr>
            <w:fldChar w:fldCharType="end"/>
          </w:r>
        </w:p>
      </w:tc>
      <w:tc>
        <w:tcPr>
          <w:tcW w:w="1350" w:type="dxa"/>
        </w:tcPr>
        <w:p w14:paraId="2CC5F364"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4117009F" w14:textId="77777777" w:rsidR="005B2462" w:rsidRPr="005B2462" w:rsidRDefault="005B2462" w:rsidP="005B2462">
          <w:pPr>
            <w:pStyle w:val="Header"/>
            <w:jc w:val="right"/>
            <w:rPr>
              <w:rFonts w:ascii="Times New Roman" w:hAnsi="Times New Roman"/>
            </w:rPr>
          </w:pPr>
        </w:p>
      </w:tc>
    </w:tr>
  </w:tbl>
  <w:p w14:paraId="7CCC9A4A" w14:textId="77777777" w:rsidR="005B2462" w:rsidRPr="005B2462" w:rsidRDefault="005B2462" w:rsidP="005B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42245041"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54B76C98"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1BCDDDCF"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43C318D4" w14:textId="77777777" w:rsidR="00C62952" w:rsidRPr="00A16EED" w:rsidRDefault="00C62952" w:rsidP="00C62952">
          <w:pPr>
            <w:pStyle w:val="RIACAdvisoryTitle"/>
            <w:ind w:right="-429"/>
            <w:rPr>
              <w:sz w:val="4"/>
            </w:rPr>
          </w:pPr>
        </w:p>
      </w:tc>
      <w:tc>
        <w:tcPr>
          <w:tcW w:w="6192" w:type="dxa"/>
          <w:vAlign w:val="center"/>
        </w:tcPr>
        <w:p w14:paraId="2E9C538F" w14:textId="1FECF2C6" w:rsidR="00C62952" w:rsidRDefault="00B44660" w:rsidP="00802740">
          <w:pPr>
            <w:pStyle w:val="RIACAdvisoryTitle"/>
          </w:pPr>
          <w:fldSimple w:instr=" TITLE \* Upper \* MERGEFORMAT ">
            <w:r w:rsidR="00CB4221">
              <w:t>U.S. CITIZENSHIP: HOW TO CHECK AND WHY YOU NEED TO</w:t>
            </w:r>
          </w:fldSimple>
        </w:p>
        <w:p w14:paraId="3E3E66EC" w14:textId="77777777" w:rsidR="00106297" w:rsidRPr="00106297" w:rsidRDefault="00106297" w:rsidP="00106297">
          <w:pPr>
            <w:pStyle w:val="NoSpacing"/>
          </w:pPr>
        </w:p>
        <w:p w14:paraId="7AFF3AA1" w14:textId="5417CC61" w:rsidR="00C62952" w:rsidRPr="00A16EED" w:rsidRDefault="00B44660" w:rsidP="00106297">
          <w:pPr>
            <w:pStyle w:val="RIACAdvisorySubtitle"/>
            <w:rPr>
              <w:sz w:val="4"/>
            </w:rPr>
          </w:pPr>
          <w:fldSimple w:instr=" SUBJECT ">
            <w:r w:rsidR="00CB4221">
              <w:t>(Don't just ask if they are a citizen)</w:t>
            </w:r>
          </w:fldSimple>
        </w:p>
      </w:tc>
      <w:tc>
        <w:tcPr>
          <w:tcW w:w="144" w:type="dxa"/>
          <w:vAlign w:val="center"/>
        </w:tcPr>
        <w:p w14:paraId="2C793CF5" w14:textId="77777777" w:rsidR="00C62952" w:rsidRPr="00AA137A" w:rsidRDefault="00C62952" w:rsidP="005B2462">
          <w:pPr>
            <w:pStyle w:val="RIACAdvisorySubtitle"/>
            <w:ind w:right="-429"/>
          </w:pPr>
        </w:p>
      </w:tc>
    </w:tr>
    <w:tr w:rsidR="00C62952" w14:paraId="3BDF6CD6"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0627B1DF" w14:textId="77777777" w:rsidR="00C62952" w:rsidRPr="00AA137A" w:rsidRDefault="00C62952" w:rsidP="005B2462">
          <w:pPr>
            <w:pStyle w:val="RIACAdvisorySubtitle"/>
            <w:ind w:right="-429"/>
          </w:pPr>
        </w:p>
      </w:tc>
    </w:tr>
  </w:tbl>
  <w:p w14:paraId="055F29C2"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FC103AF"/>
    <w:multiLevelType w:val="multilevel"/>
    <w:tmpl w:val="CFB051BC"/>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22"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4"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7506151"/>
    <w:multiLevelType w:val="hybridMultilevel"/>
    <w:tmpl w:val="70C4B2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30"/>
  </w:num>
  <w:num w:numId="2" w16cid:durableId="581455006">
    <w:abstractNumId w:val="6"/>
  </w:num>
  <w:num w:numId="3" w16cid:durableId="374240460">
    <w:abstractNumId w:val="20"/>
  </w:num>
  <w:num w:numId="4" w16cid:durableId="2025401934">
    <w:abstractNumId w:val="35"/>
  </w:num>
  <w:num w:numId="5" w16cid:durableId="513034381">
    <w:abstractNumId w:val="18"/>
  </w:num>
  <w:num w:numId="6" w16cid:durableId="237594873">
    <w:abstractNumId w:val="13"/>
  </w:num>
  <w:num w:numId="7" w16cid:durableId="1931699681">
    <w:abstractNumId w:val="5"/>
  </w:num>
  <w:num w:numId="8" w16cid:durableId="878081588">
    <w:abstractNumId w:val="22"/>
  </w:num>
  <w:num w:numId="9" w16cid:durableId="1813786835">
    <w:abstractNumId w:val="23"/>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6"/>
  </w:num>
  <w:num w:numId="15" w16cid:durableId="1076629464">
    <w:abstractNumId w:val="25"/>
  </w:num>
  <w:num w:numId="16" w16cid:durableId="117378148">
    <w:abstractNumId w:val="28"/>
  </w:num>
  <w:num w:numId="17" w16cid:durableId="106854892">
    <w:abstractNumId w:val="4"/>
  </w:num>
  <w:num w:numId="18" w16cid:durableId="561478606">
    <w:abstractNumId w:val="17"/>
  </w:num>
  <w:num w:numId="19" w16cid:durableId="1838885038">
    <w:abstractNumId w:val="33"/>
  </w:num>
  <w:num w:numId="20" w16cid:durableId="1653176008">
    <w:abstractNumId w:val="32"/>
  </w:num>
  <w:num w:numId="21" w16cid:durableId="451480931">
    <w:abstractNumId w:val="2"/>
  </w:num>
  <w:num w:numId="22" w16cid:durableId="1405447990">
    <w:abstractNumId w:val="34"/>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9"/>
  </w:num>
  <w:num w:numId="28" w16cid:durableId="1688630191">
    <w:abstractNumId w:val="27"/>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4"/>
  </w:num>
  <w:num w:numId="39" w16cid:durableId="160313743">
    <w:abstractNumId w:val="21"/>
  </w:num>
  <w:num w:numId="40" w16cid:durableId="2096511121">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00"/>
    <w:rsid w:val="00001C82"/>
    <w:rsid w:val="0000241A"/>
    <w:rsid w:val="0000568C"/>
    <w:rsid w:val="000108BB"/>
    <w:rsid w:val="000206B4"/>
    <w:rsid w:val="000344D7"/>
    <w:rsid w:val="00034B4A"/>
    <w:rsid w:val="00034CC2"/>
    <w:rsid w:val="0004257E"/>
    <w:rsid w:val="000473C1"/>
    <w:rsid w:val="000730E0"/>
    <w:rsid w:val="00073996"/>
    <w:rsid w:val="000A3E87"/>
    <w:rsid w:val="000B6E9A"/>
    <w:rsid w:val="000E4323"/>
    <w:rsid w:val="000E7012"/>
    <w:rsid w:val="000F052A"/>
    <w:rsid w:val="000F3A45"/>
    <w:rsid w:val="00101F0C"/>
    <w:rsid w:val="00105D53"/>
    <w:rsid w:val="00106297"/>
    <w:rsid w:val="00114160"/>
    <w:rsid w:val="00124047"/>
    <w:rsid w:val="00133155"/>
    <w:rsid w:val="00150BB3"/>
    <w:rsid w:val="00151BFC"/>
    <w:rsid w:val="00156745"/>
    <w:rsid w:val="00161997"/>
    <w:rsid w:val="00175812"/>
    <w:rsid w:val="00197256"/>
    <w:rsid w:val="001A7C6C"/>
    <w:rsid w:val="001B181D"/>
    <w:rsid w:val="001B2F84"/>
    <w:rsid w:val="00200422"/>
    <w:rsid w:val="00202D4E"/>
    <w:rsid w:val="0021464C"/>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4745D"/>
    <w:rsid w:val="0037321B"/>
    <w:rsid w:val="003759D6"/>
    <w:rsid w:val="00386FDA"/>
    <w:rsid w:val="003910DE"/>
    <w:rsid w:val="00396CC0"/>
    <w:rsid w:val="003A66F7"/>
    <w:rsid w:val="003A6C0E"/>
    <w:rsid w:val="003C15D1"/>
    <w:rsid w:val="003C7704"/>
    <w:rsid w:val="003D2B53"/>
    <w:rsid w:val="003E6D8A"/>
    <w:rsid w:val="003F5780"/>
    <w:rsid w:val="003F5906"/>
    <w:rsid w:val="00400C0B"/>
    <w:rsid w:val="00407705"/>
    <w:rsid w:val="00413F39"/>
    <w:rsid w:val="004320DE"/>
    <w:rsid w:val="00433AEA"/>
    <w:rsid w:val="00445553"/>
    <w:rsid w:val="00445BDF"/>
    <w:rsid w:val="004514F6"/>
    <w:rsid w:val="00454100"/>
    <w:rsid w:val="00470723"/>
    <w:rsid w:val="0047366C"/>
    <w:rsid w:val="00490235"/>
    <w:rsid w:val="00491345"/>
    <w:rsid w:val="004D1E3B"/>
    <w:rsid w:val="004D6204"/>
    <w:rsid w:val="004F68AD"/>
    <w:rsid w:val="00512C55"/>
    <w:rsid w:val="00512F03"/>
    <w:rsid w:val="00527E36"/>
    <w:rsid w:val="00531D66"/>
    <w:rsid w:val="00544867"/>
    <w:rsid w:val="00550049"/>
    <w:rsid w:val="00550BEC"/>
    <w:rsid w:val="00560100"/>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602F7"/>
    <w:rsid w:val="00664AA4"/>
    <w:rsid w:val="00666E4F"/>
    <w:rsid w:val="006941E9"/>
    <w:rsid w:val="006A27BB"/>
    <w:rsid w:val="006A3E22"/>
    <w:rsid w:val="006C374C"/>
    <w:rsid w:val="006E16A8"/>
    <w:rsid w:val="006E1B28"/>
    <w:rsid w:val="006F0941"/>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00C3"/>
    <w:rsid w:val="00845B11"/>
    <w:rsid w:val="00852CBE"/>
    <w:rsid w:val="0085657C"/>
    <w:rsid w:val="0085766A"/>
    <w:rsid w:val="00864E05"/>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566C"/>
    <w:rsid w:val="00A05B68"/>
    <w:rsid w:val="00A11B32"/>
    <w:rsid w:val="00A14BA1"/>
    <w:rsid w:val="00A16EED"/>
    <w:rsid w:val="00A223BF"/>
    <w:rsid w:val="00A30AE8"/>
    <w:rsid w:val="00A42628"/>
    <w:rsid w:val="00A54923"/>
    <w:rsid w:val="00A54BBC"/>
    <w:rsid w:val="00A606A9"/>
    <w:rsid w:val="00A623B5"/>
    <w:rsid w:val="00A6360D"/>
    <w:rsid w:val="00A6481F"/>
    <w:rsid w:val="00A7027A"/>
    <w:rsid w:val="00A80473"/>
    <w:rsid w:val="00A822AD"/>
    <w:rsid w:val="00A826BF"/>
    <w:rsid w:val="00A8396E"/>
    <w:rsid w:val="00A84681"/>
    <w:rsid w:val="00A851E3"/>
    <w:rsid w:val="00A91A35"/>
    <w:rsid w:val="00A962A3"/>
    <w:rsid w:val="00AA137A"/>
    <w:rsid w:val="00AA1D51"/>
    <w:rsid w:val="00AB73E7"/>
    <w:rsid w:val="00AD2939"/>
    <w:rsid w:val="00AD6147"/>
    <w:rsid w:val="00AD6240"/>
    <w:rsid w:val="00AE66B0"/>
    <w:rsid w:val="00AF06F2"/>
    <w:rsid w:val="00B07895"/>
    <w:rsid w:val="00B27A55"/>
    <w:rsid w:val="00B40F68"/>
    <w:rsid w:val="00B42502"/>
    <w:rsid w:val="00B44660"/>
    <w:rsid w:val="00B44666"/>
    <w:rsid w:val="00B46C1F"/>
    <w:rsid w:val="00B52E29"/>
    <w:rsid w:val="00B778D0"/>
    <w:rsid w:val="00B77D26"/>
    <w:rsid w:val="00B87B0D"/>
    <w:rsid w:val="00B92918"/>
    <w:rsid w:val="00B930B5"/>
    <w:rsid w:val="00BA4FCE"/>
    <w:rsid w:val="00BB3B1F"/>
    <w:rsid w:val="00BC0AB9"/>
    <w:rsid w:val="00BC3C33"/>
    <w:rsid w:val="00BD2F41"/>
    <w:rsid w:val="00BD380A"/>
    <w:rsid w:val="00BE7170"/>
    <w:rsid w:val="00BF1DB9"/>
    <w:rsid w:val="00BF2F25"/>
    <w:rsid w:val="00C015D4"/>
    <w:rsid w:val="00C02B4C"/>
    <w:rsid w:val="00C12C63"/>
    <w:rsid w:val="00C54006"/>
    <w:rsid w:val="00C62952"/>
    <w:rsid w:val="00C81392"/>
    <w:rsid w:val="00C913BD"/>
    <w:rsid w:val="00C915D9"/>
    <w:rsid w:val="00C923B9"/>
    <w:rsid w:val="00CA2334"/>
    <w:rsid w:val="00CA3EC4"/>
    <w:rsid w:val="00CA515B"/>
    <w:rsid w:val="00CB2A17"/>
    <w:rsid w:val="00CB4221"/>
    <w:rsid w:val="00CB4293"/>
    <w:rsid w:val="00CC460E"/>
    <w:rsid w:val="00CC54AA"/>
    <w:rsid w:val="00CD1477"/>
    <w:rsid w:val="00CD68B0"/>
    <w:rsid w:val="00CE0188"/>
    <w:rsid w:val="00CF17D8"/>
    <w:rsid w:val="00CF4E88"/>
    <w:rsid w:val="00D13DB8"/>
    <w:rsid w:val="00D224E1"/>
    <w:rsid w:val="00D30B64"/>
    <w:rsid w:val="00D34245"/>
    <w:rsid w:val="00D439D0"/>
    <w:rsid w:val="00D54EF1"/>
    <w:rsid w:val="00D57AAF"/>
    <w:rsid w:val="00D85166"/>
    <w:rsid w:val="00D9738B"/>
    <w:rsid w:val="00DD0410"/>
    <w:rsid w:val="00DD70BD"/>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66B5"/>
    <w:rsid w:val="00F300A0"/>
    <w:rsid w:val="00F3662A"/>
    <w:rsid w:val="00F37EE1"/>
    <w:rsid w:val="00F44794"/>
    <w:rsid w:val="00F47DF8"/>
    <w:rsid w:val="00F51D0F"/>
    <w:rsid w:val="00F645AA"/>
    <w:rsid w:val="00F66006"/>
    <w:rsid w:val="00F77736"/>
    <w:rsid w:val="00F77A83"/>
    <w:rsid w:val="00FB3E71"/>
    <w:rsid w:val="00FB5C44"/>
    <w:rsid w:val="00FB68F9"/>
    <w:rsid w:val="00FD01B6"/>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5C13C"/>
  <w15:chartTrackingRefBased/>
  <w15:docId w15:val="{69EED7D0-805A-499E-8DF3-02BE684E6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00"/>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uiPriority w:val="99"/>
    <w:rsid w:val="00BF2F25"/>
  </w:style>
  <w:style w:type="character" w:customStyle="1" w:styleId="HeaderChar">
    <w:name w:val="Header Char"/>
    <w:link w:val="Header"/>
    <w:uiPriority w:val="99"/>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C54006"/>
    <w:pPr>
      <w:spacing w:line="240" w:lineRule="auto"/>
      <w:ind w:firstLine="720"/>
    </w:pPr>
  </w:style>
  <w:style w:type="character" w:customStyle="1" w:styleId="RIACParagraphChar">
    <w:name w:val="RIAC Paragraph Char"/>
    <w:link w:val="RIACParagraph"/>
    <w:rsid w:val="00C54006"/>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NumberedParagraph">
    <w:name w:val="Numbered Paragraph"/>
    <w:basedOn w:val="RIACParagraph"/>
    <w:link w:val="NumberedParagraphChar"/>
    <w:qFormat/>
    <w:rsid w:val="00560100"/>
    <w:pPr>
      <w:spacing w:after="160" w:line="288" w:lineRule="auto"/>
      <w:ind w:left="720" w:hanging="360"/>
    </w:pPr>
    <w:rPr>
      <w:rFonts w:cs="Calibri"/>
    </w:rPr>
  </w:style>
  <w:style w:type="character" w:customStyle="1" w:styleId="NumberedParagraphChar">
    <w:name w:val="Numbered Paragraph Char"/>
    <w:link w:val="NumberedParagraph"/>
    <w:rsid w:val="00560100"/>
    <w:rPr>
      <w:rFonts w:eastAsia="Times New Roman" w:cs="Calibri"/>
      <w:sz w:val="24"/>
      <w:szCs w:val="24"/>
    </w:rPr>
  </w:style>
  <w:style w:type="paragraph" w:customStyle="1" w:styleId="Bullet">
    <w:name w:val="Bullet"/>
    <w:basedOn w:val="ListParagraph"/>
    <w:qFormat/>
    <w:rsid w:val="00560100"/>
    <w:pPr>
      <w:tabs>
        <w:tab w:val="num" w:pos="360"/>
      </w:tabs>
      <w:spacing w:after="160" w:line="288" w:lineRule="auto"/>
      <w:contextualSpacing w:val="0"/>
    </w:pPr>
    <w:rPr>
      <w:rFonts w:eastAsia="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8B2333-735A-4AA7-A482-FFBB6F5E1D20}">
  <ds:schemaRefs>
    <ds:schemaRef ds:uri="http://schemas.microsoft.com/sharepoint/v3/contenttype/forms"/>
  </ds:schemaRefs>
</ds:datastoreItem>
</file>

<file path=customXml/itemProps3.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customXml/itemProps4.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43</TotalTime>
  <Pages>4</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U.S. Citizenship: How To Check And Why You Need To</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Citizenship: How To Check And Why You Need To</dc:title>
  <dc:subject>(Don't just ask if they are a citizen)</dc:subject>
  <dc:creator>Daniel Jackson</dc:creator>
  <cp:keywords/>
  <dc:description/>
  <cp:lastModifiedBy>Daniel Jackson</cp:lastModifiedBy>
  <cp:revision>5</cp:revision>
  <cp:lastPrinted>2026-07-31T17:24:00Z</cp:lastPrinted>
  <dcterms:created xsi:type="dcterms:W3CDTF">2026-07-31T20:15:00Z</dcterms:created>
  <dcterms:modified xsi:type="dcterms:W3CDTF">2026-08-03T18:34:00Z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